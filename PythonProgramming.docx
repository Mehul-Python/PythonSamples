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29918645"/>
        <w:docPartObj>
          <w:docPartGallery w:val="Cover Pages"/>
          <w:docPartUnique/>
        </w:docPartObj>
      </w:sdtPr>
      <w:sdtContent>
        <w:p w14:paraId="36882395" w14:textId="5978948D" w:rsidR="00BD18F9" w:rsidRDefault="008F412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D708624" wp14:editId="484FB3AF">
                    <wp:simplePos x="0" y="0"/>
                    <wp:positionH relativeFrom="page">
                      <wp:posOffset>43133</wp:posOffset>
                    </wp:positionH>
                    <wp:positionV relativeFrom="page">
                      <wp:posOffset>51758</wp:posOffset>
                    </wp:positionV>
                    <wp:extent cx="6443932" cy="10567670"/>
                    <wp:effectExtent l="0" t="0" r="0" b="508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443932" cy="1056767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C000"/>
                                    <w:sz w:val="96"/>
                                    <w:szCs w:val="96"/>
                                  </w:rPr>
                                  <w:alias w:val="Title"/>
                                  <w:id w:val="-176283006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C076965" w14:textId="77777777" w:rsidR="00BD18F9" w:rsidRPr="00ED78FA" w:rsidRDefault="00C12B0C" w:rsidP="00907106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rPr>
                                        <w:caps/>
                                        <w:color w:val="FFC000"/>
                                        <w:sz w:val="96"/>
                                        <w:szCs w:val="96"/>
                                      </w:rPr>
                                    </w:pPr>
                                    <w:r w:rsidRPr="00ED78FA">
                                      <w:rPr>
                                        <w:caps/>
                                        <w:color w:val="FFC000"/>
                                        <w:sz w:val="96"/>
                                        <w:szCs w:val="96"/>
                                      </w:rPr>
                                      <w:t>Python programming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i/>
                                    <w:iCs/>
                                    <w:color w:val="EEECE1" w:themeColor="background2"/>
                                    <w:sz w:val="32"/>
                                    <w:szCs w:val="32"/>
                                  </w:rPr>
                                  <w:alias w:val="Abstract"/>
                                  <w:id w:val="-1620140464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3632EA4" w14:textId="64996522" w:rsidR="00BD18F9" w:rsidRPr="006A141D" w:rsidRDefault="003E75F6" w:rsidP="007305C9">
                                    <w:pPr>
                                      <w:tabs>
                                        <w:tab w:val="left" w:pos="6570"/>
                                      </w:tabs>
                                      <w:spacing w:before="240"/>
                                      <w:ind w:left="90" w:right="825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</w:pPr>
                                    <w:r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Author:</w:t>
                                    </w:r>
                                    <w:r w:rsidR="00BD18F9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 xml:space="preserve"> Mehul </w:t>
                                    </w:r>
                                    <w:r w:rsidR="006D2A2F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Solanki</w:t>
                                    </w:r>
                                    <w:r w:rsidR="007305C9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 xml:space="preserve">                                                                                                                                     </w:t>
                                    </w:r>
                                    <w:r w:rsidR="006D2A2F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Date:</w:t>
                                    </w:r>
                                    <w:r w:rsidR="007D1098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7A3540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03</w:t>
                                    </w:r>
                                    <w:r w:rsidR="007D1098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-</w:t>
                                    </w:r>
                                    <w:r w:rsidR="007A3540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Apr</w:t>
                                    </w:r>
                                    <w:r w:rsidR="006D2A2F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-20</w:t>
                                    </w:r>
                                    <w:r w:rsidR="00C34489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2</w:t>
                                    </w:r>
                                    <w:r w:rsidR="007A3540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4</w:t>
                                    </w:r>
                                    <w:r w:rsidR="007305C9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 xml:space="preserve">                                                                                                                                    </w:t>
                                    </w:r>
                                    <w:r w:rsidR="006D2A2F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>Version:</w:t>
                                    </w:r>
                                    <w:r w:rsidR="006D2A2F" w:rsidRPr="006A141D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EEECE1" w:themeColor="background2"/>
                                        <w:sz w:val="32"/>
                                        <w:szCs w:val="32"/>
                                      </w:rPr>
                                      <w:t xml:space="preserve"> 1.0</w:t>
                                    </w:r>
                                  </w:p>
                                </w:sdtContent>
                              </w:sdt>
                              <w:p w14:paraId="1F013973" w14:textId="77777777" w:rsidR="00BD18F9" w:rsidRDefault="00BD18F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0D05AB86" w14:textId="77777777" w:rsidR="00BD18F9" w:rsidRDefault="00BD18F9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D708624" id="Rectangle 47" o:spid="_x0000_s1026" style="position:absolute;margin-left:3.4pt;margin-top:4.1pt;width:507.4pt;height:832.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" fillcolor="#243f60 [1604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C000"/>
                              <w:sz w:val="96"/>
                              <w:szCs w:val="96"/>
                            </w:rPr>
                            <w:alias w:val="Title"/>
                            <w:id w:val="-176283006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C076965" w14:textId="77777777" w:rsidR="00BD18F9" w:rsidRPr="00ED78FA" w:rsidRDefault="00C12B0C" w:rsidP="00907106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rPr>
                                  <w:caps/>
                                  <w:color w:val="FFC000"/>
                                  <w:sz w:val="96"/>
                                  <w:szCs w:val="96"/>
                                </w:rPr>
                              </w:pPr>
                              <w:r w:rsidRPr="00ED78FA">
                                <w:rPr>
                                  <w:caps/>
                                  <w:color w:val="FFC000"/>
                                  <w:sz w:val="96"/>
                                  <w:szCs w:val="96"/>
                                </w:rPr>
                                <w:t>Python programming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i/>
                              <w:iCs/>
                              <w:color w:val="EEECE1" w:themeColor="background2"/>
                              <w:sz w:val="32"/>
                              <w:szCs w:val="32"/>
                            </w:rPr>
                            <w:alias w:val="Abstract"/>
                            <w:id w:val="-1620140464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53632EA4" w14:textId="64996522" w:rsidR="00BD18F9" w:rsidRPr="006A141D" w:rsidRDefault="003E75F6" w:rsidP="007305C9">
                              <w:pPr>
                                <w:tabs>
                                  <w:tab w:val="left" w:pos="6570"/>
                                </w:tabs>
                                <w:spacing w:before="240"/>
                                <w:ind w:left="90" w:right="825"/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</w:pPr>
                              <w:r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Author:</w:t>
                              </w:r>
                              <w:r w:rsidR="00BD18F9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 xml:space="preserve"> Mehul </w:t>
                              </w:r>
                              <w:r w:rsidR="006D2A2F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Solanki</w:t>
                              </w:r>
                              <w:r w:rsidR="007305C9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 xml:space="preserve">                                                                                                                                     </w:t>
                              </w:r>
                              <w:r w:rsidR="006D2A2F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Date:</w:t>
                              </w:r>
                              <w:r w:rsidR="007D1098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7A3540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03</w:t>
                              </w:r>
                              <w:r w:rsidR="007D1098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-</w:t>
                              </w:r>
                              <w:r w:rsidR="007A3540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Apr</w:t>
                              </w:r>
                              <w:r w:rsidR="006D2A2F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-20</w:t>
                              </w:r>
                              <w:r w:rsidR="00C34489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2</w:t>
                              </w:r>
                              <w:r w:rsidR="007A3540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4</w:t>
                              </w:r>
                              <w:r w:rsidR="007305C9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 xml:space="preserve">                                                                                                                                    </w:t>
                              </w:r>
                              <w:r w:rsidR="006D2A2F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>Version:</w:t>
                              </w:r>
                              <w:r w:rsidR="006D2A2F" w:rsidRPr="006A141D">
                                <w:rPr>
                                  <w:b/>
                                  <w:bCs/>
                                  <w:i/>
                                  <w:iCs/>
                                  <w:color w:val="EEECE1" w:themeColor="background2"/>
                                  <w:sz w:val="32"/>
                                  <w:szCs w:val="32"/>
                                </w:rPr>
                                <w:t xml:space="preserve"> 1.0</w:t>
                              </w:r>
                            </w:p>
                          </w:sdtContent>
                        </w:sdt>
                        <w:p w14:paraId="1F013973" w14:textId="77777777" w:rsidR="00BD18F9" w:rsidRDefault="00BD18F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0D05AB86" w14:textId="77777777" w:rsidR="00BD18F9" w:rsidRDefault="00BD18F9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DD6415D" wp14:editId="10F5C5F3">
                    <wp:simplePos x="0" y="0"/>
                    <wp:positionH relativeFrom="page">
                      <wp:posOffset>6547449</wp:posOffset>
                    </wp:positionH>
                    <wp:positionV relativeFrom="page">
                      <wp:posOffset>51758</wp:posOffset>
                    </wp:positionV>
                    <wp:extent cx="939680" cy="10567670"/>
                    <wp:effectExtent l="0" t="0" r="0" b="508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39680" cy="1056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-245044468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B285D17" w14:textId="60AB5DE1" w:rsidR="00BD18F9" w:rsidRDefault="003E75F6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DD6415D" id="Rectangle 48" o:spid="_x0000_s1027" style="position:absolute;margin-left:515.55pt;margin-top:4.1pt;width:74pt;height:832.1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" fillcolor="#5a5a5a [2109]" stroked="f" strokeweight="2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-245044468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B285D17" w14:textId="60AB5DE1" w:rsidR="00BD18F9" w:rsidRDefault="003E75F6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FC9D802" w14:textId="77777777" w:rsidR="00BD18F9" w:rsidRDefault="00BD18F9"/>
        <w:p w14:paraId="445A2C92" w14:textId="477376F0" w:rsidR="00BD18F9" w:rsidRDefault="00BD18F9">
          <w:r>
            <w:br w:type="page"/>
          </w:r>
        </w:p>
      </w:sdtContent>
    </w:sdt>
    <w:p w14:paraId="5BE5068E" w14:textId="77777777" w:rsidR="0086309C" w:rsidRDefault="0086309C" w:rsidP="0086309C">
      <w:pPr>
        <w:pStyle w:val="Subtitle"/>
      </w:pPr>
      <w:r>
        <w:lastRenderedPageBreak/>
        <w:t>Document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1"/>
        <w:gridCol w:w="1530"/>
        <w:gridCol w:w="6173"/>
      </w:tblGrid>
      <w:tr w:rsidR="0086309C" w:rsidRPr="00375DEA" w14:paraId="461B8F7E" w14:textId="77777777" w:rsidTr="00375DEA">
        <w:tc>
          <w:tcPr>
            <w:tcW w:w="1668" w:type="dxa"/>
            <w:shd w:val="clear" w:color="auto" w:fill="F2F2F2" w:themeFill="background1" w:themeFillShade="F2"/>
          </w:tcPr>
          <w:p w14:paraId="7C396DA8" w14:textId="77777777" w:rsidR="0086309C" w:rsidRPr="00375DEA" w:rsidRDefault="0086309C">
            <w:pPr>
              <w:rPr>
                <w:i/>
              </w:rPr>
            </w:pPr>
            <w:r w:rsidRPr="00375DEA">
              <w:rPr>
                <w:i/>
              </w:rPr>
              <w:t>Author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230B620" w14:textId="77777777" w:rsidR="0086309C" w:rsidRPr="00375DEA" w:rsidRDefault="0086309C">
            <w:pPr>
              <w:rPr>
                <w:i/>
              </w:rPr>
            </w:pPr>
            <w:r w:rsidRPr="00375DEA">
              <w:rPr>
                <w:i/>
              </w:rPr>
              <w:t>Date</w:t>
            </w:r>
          </w:p>
        </w:tc>
        <w:tc>
          <w:tcPr>
            <w:tcW w:w="6343" w:type="dxa"/>
            <w:shd w:val="clear" w:color="auto" w:fill="F2F2F2" w:themeFill="background1" w:themeFillShade="F2"/>
          </w:tcPr>
          <w:p w14:paraId="61C7B946" w14:textId="77777777" w:rsidR="0086309C" w:rsidRPr="00375DEA" w:rsidRDefault="0086309C">
            <w:pPr>
              <w:rPr>
                <w:i/>
              </w:rPr>
            </w:pPr>
            <w:r w:rsidRPr="00375DEA">
              <w:rPr>
                <w:i/>
              </w:rPr>
              <w:t>Comments</w:t>
            </w:r>
          </w:p>
        </w:tc>
      </w:tr>
      <w:tr w:rsidR="0086309C" w14:paraId="3265C2E6" w14:textId="77777777" w:rsidTr="00E76C3A">
        <w:trPr>
          <w:trHeight w:val="262"/>
        </w:trPr>
        <w:tc>
          <w:tcPr>
            <w:tcW w:w="1668" w:type="dxa"/>
          </w:tcPr>
          <w:p w14:paraId="2A5C9F2E" w14:textId="46C2248D" w:rsidR="0086309C" w:rsidRDefault="00E2740C" w:rsidP="00D01C55">
            <w:r>
              <w:t>Mehul Solanki</w:t>
            </w:r>
          </w:p>
        </w:tc>
        <w:tc>
          <w:tcPr>
            <w:tcW w:w="1559" w:type="dxa"/>
          </w:tcPr>
          <w:p w14:paraId="3E536959" w14:textId="50C8E537" w:rsidR="0086309C" w:rsidRDefault="00C12B0C" w:rsidP="0027745F">
            <w:r>
              <w:t>03</w:t>
            </w:r>
            <w:r w:rsidR="00206EC4">
              <w:t>-</w:t>
            </w:r>
            <w:r>
              <w:t>Apr</w:t>
            </w:r>
            <w:r w:rsidR="00206EC4">
              <w:t>-20</w:t>
            </w:r>
            <w:r w:rsidR="00C67F73">
              <w:t>2</w:t>
            </w:r>
            <w:r>
              <w:t>4</w:t>
            </w:r>
          </w:p>
        </w:tc>
        <w:tc>
          <w:tcPr>
            <w:tcW w:w="6343" w:type="dxa"/>
          </w:tcPr>
          <w:p w14:paraId="20FD59AB" w14:textId="11510E72" w:rsidR="0086309C" w:rsidRDefault="00EB7A38" w:rsidP="00D319DA">
            <w:r>
              <w:t xml:space="preserve">This </w:t>
            </w:r>
            <w:r w:rsidR="00D44F6F">
              <w:t xml:space="preserve">document will </w:t>
            </w:r>
            <w:r w:rsidR="00D319DA">
              <w:t xml:space="preserve">be </w:t>
            </w:r>
            <w:r w:rsidR="00D44F6F">
              <w:t>use</w:t>
            </w:r>
            <w:r w:rsidR="00D319DA">
              <w:t>d</w:t>
            </w:r>
            <w:r w:rsidR="00D44F6F">
              <w:t xml:space="preserve"> for learning purpose only.</w:t>
            </w:r>
          </w:p>
        </w:tc>
      </w:tr>
    </w:tbl>
    <w:p w14:paraId="04F2B9DD" w14:textId="77777777" w:rsidR="00081510" w:rsidRDefault="00081510"/>
    <w:p w14:paraId="6ED1119F" w14:textId="77777777" w:rsidR="00081510" w:rsidRDefault="00081510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AU"/>
        </w:rPr>
        <w:id w:val="250526812"/>
        <w:docPartObj>
          <w:docPartGallery w:val="Table of Contents"/>
          <w:docPartUnique/>
        </w:docPartObj>
      </w:sdtPr>
      <w:sdtEndPr>
        <w:rPr>
          <w:rFonts w:eastAsiaTheme="minorEastAsia"/>
          <w:lang w:val="en-US"/>
        </w:rPr>
      </w:sdtEndPr>
      <w:sdtContent>
        <w:p w14:paraId="659E05C2" w14:textId="77777777" w:rsidR="00081510" w:rsidRDefault="00081510" w:rsidP="00254B31">
          <w:pPr>
            <w:pStyle w:val="TOCHeading"/>
          </w:pPr>
          <w:r>
            <w:t>Table of Contents</w:t>
          </w:r>
        </w:p>
        <w:p w14:paraId="32D06343" w14:textId="1FBC2CA3" w:rsidR="009472BC" w:rsidRDefault="00894761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r>
            <w:fldChar w:fldCharType="begin"/>
          </w:r>
          <w:r w:rsidR="00081510">
            <w:instrText xml:space="preserve"> TOC \o "1-3" \h \z \u </w:instrText>
          </w:r>
          <w:r>
            <w:fldChar w:fldCharType="separate"/>
          </w:r>
          <w:hyperlink w:anchor="_Toc163151138" w:history="1">
            <w:r w:rsidR="009472BC" w:rsidRPr="00EB64D1">
              <w:rPr>
                <w:rStyle w:val="Hyperlink"/>
              </w:rPr>
              <w:t>1.</w:t>
            </w:r>
            <w:r w:rsidR="009472BC">
              <w:rPr>
                <w:b w:val="0"/>
                <w:i w:val="0"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</w:rPr>
              <w:t>OVERVIEW</w:t>
            </w:r>
            <w:r w:rsidR="009472BC">
              <w:rPr>
                <w:webHidden/>
              </w:rPr>
              <w:tab/>
            </w:r>
            <w:r w:rsidR="009472BC">
              <w:rPr>
                <w:webHidden/>
              </w:rPr>
              <w:fldChar w:fldCharType="begin"/>
            </w:r>
            <w:r w:rsidR="009472BC">
              <w:rPr>
                <w:webHidden/>
              </w:rPr>
              <w:instrText xml:space="preserve"> PAGEREF _Toc163151138 \h </w:instrText>
            </w:r>
            <w:r w:rsidR="009472BC">
              <w:rPr>
                <w:webHidden/>
              </w:rPr>
            </w:r>
            <w:r w:rsidR="009472BC">
              <w:rPr>
                <w:webHidden/>
              </w:rPr>
              <w:fldChar w:fldCharType="separate"/>
            </w:r>
            <w:r w:rsidR="009472BC">
              <w:rPr>
                <w:webHidden/>
              </w:rPr>
              <w:t>4</w:t>
            </w:r>
            <w:r w:rsidR="009472BC">
              <w:rPr>
                <w:webHidden/>
              </w:rPr>
              <w:fldChar w:fldCharType="end"/>
            </w:r>
          </w:hyperlink>
        </w:p>
        <w:p w14:paraId="7F7CD794" w14:textId="6BE63C14" w:rsidR="009472BC" w:rsidRDefault="00000000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63151139" w:history="1">
            <w:r w:rsidR="009472BC" w:rsidRPr="00EB64D1">
              <w:rPr>
                <w:rStyle w:val="Hyperlink"/>
              </w:rPr>
              <w:t>2.</w:t>
            </w:r>
            <w:r w:rsidR="009472BC">
              <w:rPr>
                <w:b w:val="0"/>
                <w:i w:val="0"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</w:rPr>
              <w:t>INSTALLATION</w:t>
            </w:r>
            <w:r w:rsidR="009472BC">
              <w:rPr>
                <w:webHidden/>
              </w:rPr>
              <w:tab/>
            </w:r>
            <w:r w:rsidR="009472BC">
              <w:rPr>
                <w:webHidden/>
              </w:rPr>
              <w:fldChar w:fldCharType="begin"/>
            </w:r>
            <w:r w:rsidR="009472BC">
              <w:rPr>
                <w:webHidden/>
              </w:rPr>
              <w:instrText xml:space="preserve"> PAGEREF _Toc163151139 \h </w:instrText>
            </w:r>
            <w:r w:rsidR="009472BC">
              <w:rPr>
                <w:webHidden/>
              </w:rPr>
            </w:r>
            <w:r w:rsidR="009472BC">
              <w:rPr>
                <w:webHidden/>
              </w:rPr>
              <w:fldChar w:fldCharType="separate"/>
            </w:r>
            <w:r w:rsidR="009472BC">
              <w:rPr>
                <w:webHidden/>
              </w:rPr>
              <w:t>4</w:t>
            </w:r>
            <w:r w:rsidR="009472BC">
              <w:rPr>
                <w:webHidden/>
              </w:rPr>
              <w:fldChar w:fldCharType="end"/>
            </w:r>
          </w:hyperlink>
        </w:p>
        <w:p w14:paraId="73674B96" w14:textId="6759D0F4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0" w:history="1">
            <w:r w:rsidR="009472BC" w:rsidRPr="00EB64D1">
              <w:rPr>
                <w:rStyle w:val="Hyperlink"/>
                <w:noProof/>
              </w:rPr>
              <w:t>2.1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Operating Systems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_Toc163151140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4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5CCBBF63" w14:textId="3FEA8097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1" w:history="1">
            <w:r w:rsidR="009472BC" w:rsidRPr="00EB64D1">
              <w:rPr>
                <w:rStyle w:val="Hyperlink"/>
                <w:noProof/>
              </w:rPr>
              <w:t>2.2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Create file and folder path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_Toc163151141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4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0F7A2996" w14:textId="56FE0B87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2" w:history="1">
            <w:r w:rsidR="009472BC" w:rsidRPr="00EB64D1">
              <w:rPr>
                <w:rStyle w:val="Hyperlink"/>
                <w:noProof/>
              </w:rPr>
              <w:t>2.3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First Program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_Toc163151142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4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5C9A1331" w14:textId="55ED78E2" w:rsidR="009472BC" w:rsidRDefault="00000000">
          <w:pPr>
            <w:pStyle w:val="TOC3"/>
            <w:tabs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3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2.3.1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_Toc163151143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4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1DDF2561" w14:textId="1E918633" w:rsidR="009472BC" w:rsidRDefault="00000000">
          <w:pPr>
            <w:pStyle w:val="TOC3"/>
            <w:tabs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4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2.3.2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_Toc163151144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4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14A9C744" w14:textId="33E38417" w:rsidR="009472BC" w:rsidRDefault="00000000">
          <w:pPr>
            <w:pStyle w:val="TOC3"/>
            <w:tabs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5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2.3.3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_Toc163151145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5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504E4B0D" w14:textId="01A7C233" w:rsidR="009472BC" w:rsidRDefault="00000000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63151146" w:history="1">
            <w:r w:rsidR="009472BC" w:rsidRPr="00EB64D1">
              <w:rPr>
                <w:rStyle w:val="Hyperlink"/>
              </w:rPr>
              <w:t>3.</w:t>
            </w:r>
            <w:r w:rsidR="009472BC">
              <w:rPr>
                <w:b w:val="0"/>
                <w:i w:val="0"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</w:rPr>
              <w:t>Python Characters Set</w:t>
            </w:r>
            <w:r w:rsidR="009472BC">
              <w:rPr>
                <w:webHidden/>
              </w:rPr>
              <w:tab/>
            </w:r>
            <w:r w:rsidR="009472BC">
              <w:rPr>
                <w:webHidden/>
              </w:rPr>
              <w:fldChar w:fldCharType="begin"/>
            </w:r>
            <w:r w:rsidR="009472BC">
              <w:rPr>
                <w:webHidden/>
              </w:rPr>
              <w:instrText xml:space="preserve"> PAGEREF _Toc163151146 \h </w:instrText>
            </w:r>
            <w:r w:rsidR="009472BC">
              <w:rPr>
                <w:webHidden/>
              </w:rPr>
            </w:r>
            <w:r w:rsidR="009472BC">
              <w:rPr>
                <w:webHidden/>
              </w:rPr>
              <w:fldChar w:fldCharType="separate"/>
            </w:r>
            <w:r w:rsidR="009472BC">
              <w:rPr>
                <w:webHidden/>
              </w:rPr>
              <w:t>5</w:t>
            </w:r>
            <w:r w:rsidR="009472BC">
              <w:rPr>
                <w:webHidden/>
              </w:rPr>
              <w:fldChar w:fldCharType="end"/>
            </w:r>
          </w:hyperlink>
        </w:p>
        <w:p w14:paraId="66A21946" w14:textId="0E3C8F6E" w:rsidR="009472BC" w:rsidRDefault="00000000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63151147" w:history="1">
            <w:r w:rsidR="009472BC" w:rsidRPr="00EB64D1">
              <w:rPr>
                <w:rStyle w:val="Hyperlink"/>
              </w:rPr>
              <w:t>4.</w:t>
            </w:r>
            <w:r w:rsidR="009472BC">
              <w:rPr>
                <w:b w:val="0"/>
                <w:i w:val="0"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</w:rPr>
              <w:t>Variables</w:t>
            </w:r>
            <w:r w:rsidR="009472BC">
              <w:rPr>
                <w:webHidden/>
              </w:rPr>
              <w:tab/>
            </w:r>
            <w:r w:rsidR="009472BC">
              <w:rPr>
                <w:webHidden/>
              </w:rPr>
              <w:fldChar w:fldCharType="begin"/>
            </w:r>
            <w:r w:rsidR="009472BC">
              <w:rPr>
                <w:webHidden/>
              </w:rPr>
              <w:instrText xml:space="preserve"> PAGEREF _Toc163151147 \h </w:instrText>
            </w:r>
            <w:r w:rsidR="009472BC">
              <w:rPr>
                <w:webHidden/>
              </w:rPr>
            </w:r>
            <w:r w:rsidR="009472BC">
              <w:rPr>
                <w:webHidden/>
              </w:rPr>
              <w:fldChar w:fldCharType="separate"/>
            </w:r>
            <w:r w:rsidR="009472BC">
              <w:rPr>
                <w:webHidden/>
              </w:rPr>
              <w:t>6</w:t>
            </w:r>
            <w:r w:rsidR="009472BC">
              <w:rPr>
                <w:webHidden/>
              </w:rPr>
              <w:fldChar w:fldCharType="end"/>
            </w:r>
          </w:hyperlink>
        </w:p>
        <w:p w14:paraId="73B06D51" w14:textId="479D86C5" w:rsidR="009472BC" w:rsidRDefault="00000000">
          <w:pPr>
            <w:pStyle w:val="TOC3"/>
            <w:tabs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8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4.1.1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_Toc163151148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6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525EA2ED" w14:textId="215A3642" w:rsidR="009472BC" w:rsidRDefault="00000000">
          <w:pPr>
            <w:pStyle w:val="TOC3"/>
            <w:tabs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49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4.1.2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_Toc163151149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6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139D4A86" w14:textId="12CB52C7" w:rsidR="009472BC" w:rsidRDefault="00000000">
          <w:pPr>
            <w:pStyle w:val="TOC3"/>
            <w:tabs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0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4.1.3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_Toc163151150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6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1440A3CA" w14:textId="1746C393" w:rsidR="009472BC" w:rsidRDefault="00000000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63151151" w:history="1">
            <w:r w:rsidR="009472BC" w:rsidRPr="00EB64D1">
              <w:rPr>
                <w:rStyle w:val="Hyperlink"/>
              </w:rPr>
              <w:t>5.</w:t>
            </w:r>
            <w:r w:rsidR="009472BC">
              <w:rPr>
                <w:b w:val="0"/>
                <w:i w:val="0"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</w:rPr>
              <w:t>Data types</w:t>
            </w:r>
            <w:r w:rsidR="009472BC">
              <w:rPr>
                <w:webHidden/>
              </w:rPr>
              <w:tab/>
            </w:r>
            <w:r w:rsidR="009472BC">
              <w:rPr>
                <w:webHidden/>
              </w:rPr>
              <w:fldChar w:fldCharType="begin"/>
            </w:r>
            <w:r w:rsidR="009472BC">
              <w:rPr>
                <w:webHidden/>
              </w:rPr>
              <w:instrText xml:space="preserve"> PAGEREF _Toc163151151 \h </w:instrText>
            </w:r>
            <w:r w:rsidR="009472BC">
              <w:rPr>
                <w:webHidden/>
              </w:rPr>
            </w:r>
            <w:r w:rsidR="009472BC">
              <w:rPr>
                <w:webHidden/>
              </w:rPr>
              <w:fldChar w:fldCharType="separate"/>
            </w:r>
            <w:r w:rsidR="009472BC">
              <w:rPr>
                <w:webHidden/>
              </w:rPr>
              <w:t>7</w:t>
            </w:r>
            <w:r w:rsidR="009472BC">
              <w:rPr>
                <w:webHidden/>
              </w:rPr>
              <w:fldChar w:fldCharType="end"/>
            </w:r>
          </w:hyperlink>
        </w:p>
        <w:p w14:paraId="0ED83D33" w14:textId="29A20294" w:rsidR="009472BC" w:rsidRDefault="00000000">
          <w:pPr>
            <w:pStyle w:val="TOC3"/>
            <w:tabs>
              <w:tab w:val="left" w:pos="132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2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5.1.1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Data types.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_Toc163151152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7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18B08594" w14:textId="4E0B94AF" w:rsidR="009472BC" w:rsidRDefault="00000000">
          <w:pPr>
            <w:pStyle w:val="TOC3"/>
            <w:tabs>
              <w:tab w:val="left" w:pos="132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3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5.1.2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Explain Data types.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_Toc163151153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7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47012D25" w14:textId="30C5C298" w:rsidR="009472BC" w:rsidRDefault="00000000">
          <w:pPr>
            <w:pStyle w:val="TOC3"/>
            <w:tabs>
              <w:tab w:val="left" w:pos="132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4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5.1.3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Reserved Keywords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_Toc163151154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7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132DCEFE" w14:textId="7DC0E167" w:rsidR="009472BC" w:rsidRDefault="00000000">
          <w:pPr>
            <w:pStyle w:val="TOC3"/>
            <w:tabs>
              <w:tab w:val="left" w:pos="132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5" w:history="1">
            <w:r w:rsidR="009472BC" w:rsidRPr="00EB64D1">
              <w:rPr>
                <w:rStyle w:val="Hyperlink"/>
                <w:rFonts w:cs="Times New Roman"/>
                <w:noProof/>
                <w:snapToGrid w:val="0"/>
                <w:w w:val="0"/>
              </w:rPr>
              <w:t>5.1.4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Comments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_Toc163151155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8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5F6AA4FD" w14:textId="203354CB" w:rsidR="009472BC" w:rsidRDefault="00000000">
          <w:pPr>
            <w:pStyle w:val="TOC1"/>
            <w:rPr>
              <w:b w:val="0"/>
              <w:i w:val="0"/>
              <w:kern w:val="2"/>
              <w14:ligatures w14:val="standardContextual"/>
            </w:rPr>
          </w:pPr>
          <w:hyperlink w:anchor="_Toc163151156" w:history="1">
            <w:r w:rsidR="009472BC" w:rsidRPr="00EB64D1">
              <w:rPr>
                <w:rStyle w:val="Hyperlink"/>
              </w:rPr>
              <w:t>6.</w:t>
            </w:r>
            <w:r w:rsidR="009472BC">
              <w:rPr>
                <w:b w:val="0"/>
                <w:i w:val="0"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</w:rPr>
              <w:t>Operators</w:t>
            </w:r>
            <w:r w:rsidR="009472BC">
              <w:rPr>
                <w:webHidden/>
              </w:rPr>
              <w:tab/>
            </w:r>
            <w:r w:rsidR="009472BC">
              <w:rPr>
                <w:webHidden/>
              </w:rPr>
              <w:fldChar w:fldCharType="begin"/>
            </w:r>
            <w:r w:rsidR="009472BC">
              <w:rPr>
                <w:webHidden/>
              </w:rPr>
              <w:instrText xml:space="preserve"> PAGEREF _Toc163151156 \h </w:instrText>
            </w:r>
            <w:r w:rsidR="009472BC">
              <w:rPr>
                <w:webHidden/>
              </w:rPr>
            </w:r>
            <w:r w:rsidR="009472BC">
              <w:rPr>
                <w:webHidden/>
              </w:rPr>
              <w:fldChar w:fldCharType="separate"/>
            </w:r>
            <w:r w:rsidR="009472BC">
              <w:rPr>
                <w:webHidden/>
              </w:rPr>
              <w:t>8</w:t>
            </w:r>
            <w:r w:rsidR="009472BC">
              <w:rPr>
                <w:webHidden/>
              </w:rPr>
              <w:fldChar w:fldCharType="end"/>
            </w:r>
          </w:hyperlink>
        </w:p>
        <w:p w14:paraId="19485907" w14:textId="08711095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7" w:history="1">
            <w:r w:rsidR="009472BC" w:rsidRPr="00EB64D1">
              <w:rPr>
                <w:rStyle w:val="Hyperlink"/>
                <w:noProof/>
              </w:rPr>
              <w:t>6.1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Types of operators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_Toc163151157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8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078C103A" w14:textId="45ADE1BA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8" w:history="1">
            <w:r w:rsidR="009472BC" w:rsidRPr="00EB64D1">
              <w:rPr>
                <w:rStyle w:val="Hyperlink"/>
                <w:noProof/>
              </w:rPr>
              <w:t>6.2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Arithmetic operators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_Toc163151158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9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23573AC4" w14:textId="7A0A767D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59" w:history="1">
            <w:r w:rsidR="009472BC" w:rsidRPr="00EB64D1">
              <w:rPr>
                <w:rStyle w:val="Hyperlink"/>
                <w:noProof/>
              </w:rPr>
              <w:t>6.3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Relational/ Comparison Operators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_Toc163151159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9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647645CC" w14:textId="2B8129E9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60" w:history="1">
            <w:r w:rsidR="009472BC" w:rsidRPr="00EB64D1">
              <w:rPr>
                <w:rStyle w:val="Hyperlink"/>
                <w:noProof/>
              </w:rPr>
              <w:t>6.4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Logical operators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_Toc163151160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9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28607FB9" w14:textId="472B4D14" w:rsidR="009472BC" w:rsidRDefault="00000000">
          <w:pPr>
            <w:pStyle w:val="TOC2"/>
            <w:tabs>
              <w:tab w:val="left" w:pos="880"/>
              <w:tab w:val="right" w:leader="dot" w:pos="9344"/>
            </w:tabs>
            <w:rPr>
              <w:noProof/>
              <w:kern w:val="2"/>
              <w14:ligatures w14:val="standardContextual"/>
            </w:rPr>
          </w:pPr>
          <w:hyperlink w:anchor="_Toc163151161" w:history="1">
            <w:r w:rsidR="009472BC" w:rsidRPr="00EB64D1">
              <w:rPr>
                <w:rStyle w:val="Hyperlink"/>
                <w:noProof/>
              </w:rPr>
              <w:t>6.5</w:t>
            </w:r>
            <w:r w:rsidR="009472BC">
              <w:rPr>
                <w:noProof/>
                <w:kern w:val="2"/>
                <w14:ligatures w14:val="standardContextual"/>
              </w:rPr>
              <w:tab/>
            </w:r>
            <w:r w:rsidR="009472BC" w:rsidRPr="00EB64D1">
              <w:rPr>
                <w:rStyle w:val="Hyperlink"/>
                <w:noProof/>
              </w:rPr>
              <w:t>Type conversion</w:t>
            </w:r>
            <w:r w:rsidR="009472BC">
              <w:rPr>
                <w:noProof/>
                <w:webHidden/>
              </w:rPr>
              <w:tab/>
            </w:r>
            <w:r w:rsidR="009472BC">
              <w:rPr>
                <w:noProof/>
                <w:webHidden/>
              </w:rPr>
              <w:fldChar w:fldCharType="begin"/>
            </w:r>
            <w:r w:rsidR="009472BC">
              <w:rPr>
                <w:noProof/>
                <w:webHidden/>
              </w:rPr>
              <w:instrText xml:space="preserve"> PAGEREF _Toc163151161 \h </w:instrText>
            </w:r>
            <w:r w:rsidR="009472BC">
              <w:rPr>
                <w:noProof/>
                <w:webHidden/>
              </w:rPr>
            </w:r>
            <w:r w:rsidR="009472BC">
              <w:rPr>
                <w:noProof/>
                <w:webHidden/>
              </w:rPr>
              <w:fldChar w:fldCharType="separate"/>
            </w:r>
            <w:r w:rsidR="009472BC">
              <w:rPr>
                <w:noProof/>
                <w:webHidden/>
              </w:rPr>
              <w:t>10</w:t>
            </w:r>
            <w:r w:rsidR="009472BC">
              <w:rPr>
                <w:noProof/>
                <w:webHidden/>
              </w:rPr>
              <w:fldChar w:fldCharType="end"/>
            </w:r>
          </w:hyperlink>
        </w:p>
        <w:p w14:paraId="44345728" w14:textId="1910A32B" w:rsidR="00AD37AF" w:rsidRDefault="00894761">
          <w:r>
            <w:fldChar w:fldCharType="end"/>
          </w:r>
        </w:p>
        <w:p w14:paraId="2700673C" w14:textId="77777777" w:rsidR="00AD37AF" w:rsidRDefault="00AD37AF"/>
        <w:p w14:paraId="55852A22" w14:textId="77777777" w:rsidR="00AD37AF" w:rsidRDefault="00AD37AF"/>
        <w:p w14:paraId="70AE432C" w14:textId="77777777" w:rsidR="00AD37AF" w:rsidRDefault="00AD37AF"/>
        <w:p w14:paraId="6853F39B" w14:textId="77777777" w:rsidR="0071340F" w:rsidRDefault="0071340F"/>
        <w:p w14:paraId="77B56EA0" w14:textId="77777777" w:rsidR="00BA7760" w:rsidRDefault="00BA7760"/>
        <w:p w14:paraId="0661F0DB" w14:textId="77777777" w:rsidR="00081510" w:rsidRDefault="00000000"/>
      </w:sdtContent>
    </w:sdt>
    <w:p w14:paraId="7661B76E" w14:textId="77777777" w:rsidR="005226E7" w:rsidRDefault="005226E7"/>
    <w:p w14:paraId="1DC6E7CE" w14:textId="77777777" w:rsidR="005A02C0" w:rsidRDefault="005226E7">
      <w:r>
        <w:br w:type="page"/>
      </w:r>
    </w:p>
    <w:p w14:paraId="72B79297" w14:textId="77777777" w:rsidR="005A02C0" w:rsidRPr="005A02C0" w:rsidRDefault="005A02C0" w:rsidP="005A02C0">
      <w:pPr>
        <w:pStyle w:val="TableofFigures"/>
        <w:tabs>
          <w:tab w:val="right" w:leader="dot" w:pos="9344"/>
        </w:tabs>
        <w:jc w:val="center"/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</w:pPr>
      <w:r w:rsidRPr="005A02C0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lastRenderedPageBreak/>
        <w:t xml:space="preserve">Table </w:t>
      </w:r>
      <w:r w:rsidR="00EC6EED" w:rsidRPr="005A02C0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t>of</w:t>
      </w:r>
      <w:r w:rsidRPr="005A02C0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t xml:space="preserve"> Figure</w:t>
      </w:r>
      <w:r w:rsidR="00963477">
        <w:rPr>
          <w:rFonts w:asciiTheme="majorHAnsi" w:eastAsiaTheme="majorEastAsia" w:hAnsiTheme="majorHAnsi" w:cstheme="majorBidi"/>
          <w:b/>
          <w:bCs/>
          <w:smallCaps w:val="0"/>
          <w:color w:val="365F91" w:themeColor="accent1" w:themeShade="BF"/>
          <w:sz w:val="28"/>
          <w:szCs w:val="28"/>
        </w:rPr>
        <w:t>s</w:t>
      </w:r>
    </w:p>
    <w:p w14:paraId="4D52288D" w14:textId="462E2355" w:rsidR="009472BC" w:rsidRDefault="00894761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r>
        <w:rPr>
          <w:rFonts w:cstheme="minorBidi"/>
          <w:smallCaps w:val="0"/>
          <w:sz w:val="22"/>
          <w:szCs w:val="22"/>
        </w:rPr>
        <w:fldChar w:fldCharType="begin"/>
      </w:r>
      <w:r w:rsidR="005A02C0">
        <w:instrText xml:space="preserve"> TOC \h \z \c "Figure" </w:instrText>
      </w:r>
      <w:r>
        <w:rPr>
          <w:rFonts w:cstheme="minorBidi"/>
          <w:smallCaps w:val="0"/>
          <w:sz w:val="22"/>
          <w:szCs w:val="22"/>
        </w:rPr>
        <w:fldChar w:fldCharType="separate"/>
      </w:r>
      <w:hyperlink w:anchor="_Toc163151099" w:history="1">
        <w:r w:rsidR="009472BC" w:rsidRPr="000C1706">
          <w:rPr>
            <w:rStyle w:val="Hyperlink"/>
            <w:noProof/>
          </w:rPr>
          <w:t>Figure 1 - First Program Sample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_Toc163151099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4</w:t>
        </w:r>
        <w:r w:rsidR="009472BC">
          <w:rPr>
            <w:noProof/>
            <w:webHidden/>
          </w:rPr>
          <w:fldChar w:fldCharType="end"/>
        </w:r>
      </w:hyperlink>
    </w:p>
    <w:p w14:paraId="63EA8B87" w14:textId="0468B852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0" w:history="1">
        <w:r w:rsidR="009472BC" w:rsidRPr="000C1706">
          <w:rPr>
            <w:rStyle w:val="Hyperlink"/>
            <w:noProof/>
          </w:rPr>
          <w:t>Figure 2 - First Program sample with input and output.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_Toc163151100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4</w:t>
        </w:r>
        <w:r w:rsidR="009472BC">
          <w:rPr>
            <w:noProof/>
            <w:webHidden/>
          </w:rPr>
          <w:fldChar w:fldCharType="end"/>
        </w:r>
      </w:hyperlink>
    </w:p>
    <w:p w14:paraId="37F79FDF" w14:textId="1FB28382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1" w:history="1">
        <w:r w:rsidR="009472BC" w:rsidRPr="000C1706">
          <w:rPr>
            <w:rStyle w:val="Hyperlink"/>
            <w:noProof/>
          </w:rPr>
          <w:t>Figure 3 - First program sample with different print statement.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_Toc163151101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5</w:t>
        </w:r>
        <w:r w:rsidR="009472BC">
          <w:rPr>
            <w:noProof/>
            <w:webHidden/>
          </w:rPr>
          <w:fldChar w:fldCharType="end"/>
        </w:r>
      </w:hyperlink>
    </w:p>
    <w:p w14:paraId="31BD0215" w14:textId="18EC5758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2" w:history="1">
        <w:r w:rsidR="009472BC" w:rsidRPr="000C1706">
          <w:rPr>
            <w:rStyle w:val="Hyperlink"/>
            <w:noProof/>
          </w:rPr>
          <w:t>Figure 4 - Python Character Set.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_Toc163151102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5</w:t>
        </w:r>
        <w:r w:rsidR="009472BC">
          <w:rPr>
            <w:noProof/>
            <w:webHidden/>
          </w:rPr>
          <w:fldChar w:fldCharType="end"/>
        </w:r>
      </w:hyperlink>
    </w:p>
    <w:p w14:paraId="3B05B1D3" w14:textId="03AFE5F6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3" w:history="1">
        <w:r w:rsidR="009472BC" w:rsidRPr="000C1706">
          <w:rPr>
            <w:rStyle w:val="Hyperlink"/>
            <w:noProof/>
          </w:rPr>
          <w:t>Figure 5 - Python Variables.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_Toc163151103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6</w:t>
        </w:r>
        <w:r w:rsidR="009472BC">
          <w:rPr>
            <w:noProof/>
            <w:webHidden/>
          </w:rPr>
          <w:fldChar w:fldCharType="end"/>
        </w:r>
      </w:hyperlink>
    </w:p>
    <w:p w14:paraId="6483CF74" w14:textId="3D3C6851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4" w:history="1">
        <w:r w:rsidR="009472BC" w:rsidRPr="000C1706">
          <w:rPr>
            <w:rStyle w:val="Hyperlink"/>
            <w:noProof/>
          </w:rPr>
          <w:t>Figure 6 - Variable Example in programming.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_Toc163151104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6</w:t>
        </w:r>
        <w:r w:rsidR="009472BC">
          <w:rPr>
            <w:noProof/>
            <w:webHidden/>
          </w:rPr>
          <w:fldChar w:fldCharType="end"/>
        </w:r>
      </w:hyperlink>
    </w:p>
    <w:p w14:paraId="2FBA933F" w14:textId="41B01C52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5" w:history="1">
        <w:r w:rsidR="009472BC" w:rsidRPr="000C1706">
          <w:rPr>
            <w:rStyle w:val="Hyperlink"/>
            <w:noProof/>
          </w:rPr>
          <w:t>Figure 7 - Rules for identifiers.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_Toc163151105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6</w:t>
        </w:r>
        <w:r w:rsidR="009472BC">
          <w:rPr>
            <w:noProof/>
            <w:webHidden/>
          </w:rPr>
          <w:fldChar w:fldCharType="end"/>
        </w:r>
      </w:hyperlink>
    </w:p>
    <w:p w14:paraId="23AFA644" w14:textId="1D102972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6" w:history="1">
        <w:r w:rsidR="009472BC" w:rsidRPr="000C1706">
          <w:rPr>
            <w:rStyle w:val="Hyperlink"/>
            <w:noProof/>
          </w:rPr>
          <w:t>Figure 8 - Data types.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_Toc163151106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7</w:t>
        </w:r>
        <w:r w:rsidR="009472BC">
          <w:rPr>
            <w:noProof/>
            <w:webHidden/>
          </w:rPr>
          <w:fldChar w:fldCharType="end"/>
        </w:r>
      </w:hyperlink>
    </w:p>
    <w:p w14:paraId="248A3208" w14:textId="03206EA4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7" w:history="1">
        <w:r w:rsidR="009472BC" w:rsidRPr="000C1706">
          <w:rPr>
            <w:rStyle w:val="Hyperlink"/>
            <w:noProof/>
          </w:rPr>
          <w:t>Figure 9 - Data types.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_Toc163151107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7</w:t>
        </w:r>
        <w:r w:rsidR="009472BC">
          <w:rPr>
            <w:noProof/>
            <w:webHidden/>
          </w:rPr>
          <w:fldChar w:fldCharType="end"/>
        </w:r>
      </w:hyperlink>
    </w:p>
    <w:p w14:paraId="64AE20A4" w14:textId="7929917C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8" w:history="1">
        <w:r w:rsidR="009472BC" w:rsidRPr="000C1706">
          <w:rPr>
            <w:rStyle w:val="Hyperlink"/>
            <w:noProof/>
          </w:rPr>
          <w:t>Figure 10 - Reserved Keyword.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_Toc163151108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7</w:t>
        </w:r>
        <w:r w:rsidR="009472BC">
          <w:rPr>
            <w:noProof/>
            <w:webHidden/>
          </w:rPr>
          <w:fldChar w:fldCharType="end"/>
        </w:r>
      </w:hyperlink>
    </w:p>
    <w:p w14:paraId="07271537" w14:textId="645A5D4B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09" w:history="1">
        <w:r w:rsidR="009472BC" w:rsidRPr="000C1706">
          <w:rPr>
            <w:rStyle w:val="Hyperlink"/>
            <w:noProof/>
          </w:rPr>
          <w:t>Figure 11 - Comments in python.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_Toc163151109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8</w:t>
        </w:r>
        <w:r w:rsidR="009472BC">
          <w:rPr>
            <w:noProof/>
            <w:webHidden/>
          </w:rPr>
          <w:fldChar w:fldCharType="end"/>
        </w:r>
      </w:hyperlink>
    </w:p>
    <w:p w14:paraId="01658619" w14:textId="6E955CAF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10" w:history="1">
        <w:r w:rsidR="009472BC" w:rsidRPr="000C1706">
          <w:rPr>
            <w:rStyle w:val="Hyperlink"/>
            <w:noProof/>
          </w:rPr>
          <w:t>Figure 12 - Types of Operators.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_Toc163151110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8</w:t>
        </w:r>
        <w:r w:rsidR="009472BC">
          <w:rPr>
            <w:noProof/>
            <w:webHidden/>
          </w:rPr>
          <w:fldChar w:fldCharType="end"/>
        </w:r>
      </w:hyperlink>
    </w:p>
    <w:p w14:paraId="2ED61984" w14:textId="3958608E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11" w:history="1">
        <w:r w:rsidR="009472BC" w:rsidRPr="000C1706">
          <w:rPr>
            <w:rStyle w:val="Hyperlink"/>
            <w:noProof/>
          </w:rPr>
          <w:t>Figure 13 - Arithmetic Operators.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_Toc163151111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9</w:t>
        </w:r>
        <w:r w:rsidR="009472BC">
          <w:rPr>
            <w:noProof/>
            <w:webHidden/>
          </w:rPr>
          <w:fldChar w:fldCharType="end"/>
        </w:r>
      </w:hyperlink>
    </w:p>
    <w:p w14:paraId="669DABC7" w14:textId="259474C1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12" w:history="1">
        <w:r w:rsidR="009472BC" w:rsidRPr="000C1706">
          <w:rPr>
            <w:rStyle w:val="Hyperlink"/>
            <w:noProof/>
          </w:rPr>
          <w:t>Figure 14 - Assignment operators.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_Toc163151112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9</w:t>
        </w:r>
        <w:r w:rsidR="009472BC">
          <w:rPr>
            <w:noProof/>
            <w:webHidden/>
          </w:rPr>
          <w:fldChar w:fldCharType="end"/>
        </w:r>
      </w:hyperlink>
    </w:p>
    <w:p w14:paraId="49D3D9EE" w14:textId="48D4D5E1" w:rsidR="009472BC" w:rsidRDefault="00000000">
      <w:pPr>
        <w:pStyle w:val="TableofFigures"/>
        <w:tabs>
          <w:tab w:val="right" w:leader="dot" w:pos="9344"/>
        </w:tabs>
        <w:rPr>
          <w:rFonts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63151113" w:history="1">
        <w:r w:rsidR="009472BC" w:rsidRPr="000C1706">
          <w:rPr>
            <w:rStyle w:val="Hyperlink"/>
            <w:noProof/>
          </w:rPr>
          <w:t>Figure 15 - Logical operators.</w:t>
        </w:r>
        <w:r w:rsidR="009472BC">
          <w:rPr>
            <w:noProof/>
            <w:webHidden/>
          </w:rPr>
          <w:tab/>
        </w:r>
        <w:r w:rsidR="009472BC">
          <w:rPr>
            <w:noProof/>
            <w:webHidden/>
          </w:rPr>
          <w:fldChar w:fldCharType="begin"/>
        </w:r>
        <w:r w:rsidR="009472BC">
          <w:rPr>
            <w:noProof/>
            <w:webHidden/>
          </w:rPr>
          <w:instrText xml:space="preserve"> PAGEREF _Toc163151113 \h </w:instrText>
        </w:r>
        <w:r w:rsidR="009472BC">
          <w:rPr>
            <w:noProof/>
            <w:webHidden/>
          </w:rPr>
        </w:r>
        <w:r w:rsidR="009472BC">
          <w:rPr>
            <w:noProof/>
            <w:webHidden/>
          </w:rPr>
          <w:fldChar w:fldCharType="separate"/>
        </w:r>
        <w:r w:rsidR="009472BC">
          <w:rPr>
            <w:noProof/>
            <w:webHidden/>
          </w:rPr>
          <w:t>9</w:t>
        </w:r>
        <w:r w:rsidR="009472BC">
          <w:rPr>
            <w:noProof/>
            <w:webHidden/>
          </w:rPr>
          <w:fldChar w:fldCharType="end"/>
        </w:r>
      </w:hyperlink>
    </w:p>
    <w:p w14:paraId="1E7486F4" w14:textId="5F5C5F84" w:rsidR="005A02C0" w:rsidRDefault="00894761">
      <w:r>
        <w:rPr>
          <w:rFonts w:cstheme="minorHAnsi"/>
          <w:smallCaps/>
          <w:sz w:val="20"/>
          <w:szCs w:val="20"/>
        </w:rPr>
        <w:fldChar w:fldCharType="end"/>
      </w:r>
      <w:r w:rsidR="005A02C0">
        <w:br w:type="page"/>
      </w:r>
    </w:p>
    <w:p w14:paraId="38434602" w14:textId="1C82E989" w:rsidR="00A93245" w:rsidRDefault="005A0B87" w:rsidP="00254B31">
      <w:pPr>
        <w:pStyle w:val="Heading1"/>
      </w:pPr>
      <w:bookmarkStart w:id="0" w:name="_Toc163151138"/>
      <w:r>
        <w:lastRenderedPageBreak/>
        <w:t>OVERVIEW</w:t>
      </w:r>
      <w:bookmarkEnd w:id="0"/>
    </w:p>
    <w:p w14:paraId="77D05312" w14:textId="77777777" w:rsidR="006F511E" w:rsidRDefault="006F511E" w:rsidP="006F511E"/>
    <w:p w14:paraId="0D8C28F4" w14:textId="38524A6D" w:rsidR="006F511E" w:rsidRPr="006F511E" w:rsidRDefault="00E756F9" w:rsidP="00254B31">
      <w:pPr>
        <w:pStyle w:val="Heading1"/>
      </w:pPr>
      <w:bookmarkStart w:id="1" w:name="_Toc163151139"/>
      <w:r>
        <w:t>INSTALLATION</w:t>
      </w:r>
      <w:bookmarkEnd w:id="1"/>
    </w:p>
    <w:p w14:paraId="6DFAE048" w14:textId="0DFE20B2" w:rsidR="007217F2" w:rsidRDefault="00C825BB" w:rsidP="00CF7DB7">
      <w:pPr>
        <w:pStyle w:val="Heading2"/>
      </w:pPr>
      <w:bookmarkStart w:id="2" w:name="_Toc163151140"/>
      <w:r>
        <w:t>Operating Systems</w:t>
      </w:r>
      <w:bookmarkEnd w:id="2"/>
    </w:p>
    <w:p w14:paraId="516782F4" w14:textId="543D404F" w:rsidR="004662FE" w:rsidRPr="00CF7DB7" w:rsidRDefault="00C825BB" w:rsidP="00CF7DB7">
      <w:pPr>
        <w:pStyle w:val="Heading2"/>
      </w:pPr>
      <w:bookmarkStart w:id="3" w:name="_Toc163151141"/>
      <w:r w:rsidRPr="00CF7DB7">
        <w:t>Create file and folder path</w:t>
      </w:r>
      <w:bookmarkEnd w:id="3"/>
    </w:p>
    <w:p w14:paraId="3B8ED85A" w14:textId="1BE64EC9" w:rsidR="007D167B" w:rsidRDefault="00C825BB" w:rsidP="00CF7DB7">
      <w:pPr>
        <w:pStyle w:val="Heading2"/>
      </w:pPr>
      <w:bookmarkStart w:id="4" w:name="_Toc163151142"/>
      <w:r>
        <w:t>First Program</w:t>
      </w:r>
      <w:bookmarkEnd w:id="4"/>
    </w:p>
    <w:p w14:paraId="6251F128" w14:textId="77777777" w:rsidR="00A64D5A" w:rsidRDefault="00A64D5A" w:rsidP="00A64D5A"/>
    <w:p w14:paraId="3E075685" w14:textId="77777777" w:rsidR="00A64D5A" w:rsidRDefault="00A64D5A" w:rsidP="00DA7EDA">
      <w:pPr>
        <w:pStyle w:val="Heading3"/>
      </w:pPr>
      <w:bookmarkStart w:id="5" w:name="_Toc163151143"/>
      <w:bookmarkEnd w:id="5"/>
    </w:p>
    <w:p w14:paraId="549E814B" w14:textId="77777777" w:rsidR="00786E3E" w:rsidRDefault="00A64D5A" w:rsidP="00786E3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EF285C8" wp14:editId="05E98377">
            <wp:extent cx="3453442" cy="1890613"/>
            <wp:effectExtent l="152400" t="152400" r="356870" b="357505"/>
            <wp:docPr id="13981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01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9673" cy="1899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043C4" w14:textId="61AE3B1A" w:rsidR="00A64D5A" w:rsidRDefault="00786E3E" w:rsidP="00786E3E">
      <w:pPr>
        <w:pStyle w:val="Caption"/>
        <w:jc w:val="center"/>
      </w:pPr>
      <w:bookmarkStart w:id="6" w:name="_Toc1631510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1</w:t>
      </w:r>
      <w:r>
        <w:fldChar w:fldCharType="end"/>
      </w:r>
      <w:r>
        <w:t xml:space="preserve"> - First Program Sample</w:t>
      </w:r>
      <w:bookmarkEnd w:id="6"/>
    </w:p>
    <w:p w14:paraId="5581638B" w14:textId="77777777" w:rsidR="005E4EE7" w:rsidRDefault="005E4EE7" w:rsidP="00DA7EDA">
      <w:pPr>
        <w:pStyle w:val="Heading3"/>
      </w:pPr>
      <w:bookmarkStart w:id="7" w:name="_Toc163151144"/>
      <w:bookmarkEnd w:id="7"/>
    </w:p>
    <w:p w14:paraId="454ED556" w14:textId="77777777" w:rsidR="002007F8" w:rsidRDefault="005E4EE7" w:rsidP="002007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D4457D3" wp14:editId="04F27277">
            <wp:extent cx="4445479" cy="2112864"/>
            <wp:effectExtent l="152400" t="152400" r="355600" b="363855"/>
            <wp:docPr id="25053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590" cy="2120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BEF82" w14:textId="0A1EEE9B" w:rsidR="005E4EE7" w:rsidRDefault="002007F8" w:rsidP="002007F8">
      <w:pPr>
        <w:pStyle w:val="Caption"/>
        <w:jc w:val="center"/>
      </w:pPr>
      <w:bookmarkStart w:id="8" w:name="_Toc1631511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2</w:t>
      </w:r>
      <w:r>
        <w:fldChar w:fldCharType="end"/>
      </w:r>
      <w:r>
        <w:t xml:space="preserve"> - First Program sample with input and output.</w:t>
      </w:r>
      <w:bookmarkEnd w:id="8"/>
    </w:p>
    <w:p w14:paraId="3657480A" w14:textId="77777777" w:rsidR="00CC077A" w:rsidRDefault="00CC077A" w:rsidP="00DA7EDA">
      <w:pPr>
        <w:pStyle w:val="Heading3"/>
      </w:pPr>
      <w:bookmarkStart w:id="9" w:name="_Toc163151145"/>
      <w:bookmarkEnd w:id="9"/>
    </w:p>
    <w:p w14:paraId="2216299C" w14:textId="77777777" w:rsidR="00CE1EA7" w:rsidRDefault="00CE1EA7" w:rsidP="00CE1EA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EAB206A" wp14:editId="7EE1BB31">
            <wp:extent cx="4868165" cy="4160808"/>
            <wp:effectExtent l="152400" t="152400" r="370840" b="354330"/>
            <wp:docPr id="2136533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27" cy="4184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AED5D" w14:textId="133602B2" w:rsidR="00CC077A" w:rsidRDefault="00CE1EA7" w:rsidP="00CE1EA7">
      <w:pPr>
        <w:pStyle w:val="Caption"/>
        <w:jc w:val="center"/>
      </w:pPr>
      <w:bookmarkStart w:id="10" w:name="_Toc1631511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3</w:t>
      </w:r>
      <w:r>
        <w:fldChar w:fldCharType="end"/>
      </w:r>
      <w:r>
        <w:t xml:space="preserve"> - First program sample with different print statement.</w:t>
      </w:r>
      <w:bookmarkEnd w:id="10"/>
    </w:p>
    <w:p w14:paraId="76BD074A" w14:textId="77777777" w:rsidR="00340863" w:rsidRPr="00340863" w:rsidRDefault="00340863" w:rsidP="00340863"/>
    <w:p w14:paraId="2A574B2D" w14:textId="078B0252" w:rsidR="0065382B" w:rsidRDefault="008834CD" w:rsidP="00340863">
      <w:pPr>
        <w:pStyle w:val="Heading1"/>
      </w:pPr>
      <w:bookmarkStart w:id="11" w:name="_Toc163151146"/>
      <w:r>
        <w:t>Python Chara</w:t>
      </w:r>
      <w:r w:rsidR="00114A75">
        <w:t>cters Set</w:t>
      </w:r>
      <w:bookmarkEnd w:id="11"/>
    </w:p>
    <w:p w14:paraId="3F43D192" w14:textId="77777777" w:rsidR="00CB2837" w:rsidRDefault="00EE4840" w:rsidP="00254B3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AE8C4B" wp14:editId="3CA706A6">
            <wp:extent cx="5095910" cy="1581510"/>
            <wp:effectExtent l="152400" t="152400" r="352425" b="361950"/>
            <wp:docPr id="35902264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2648" name="Picture 1" descr="A blue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224" cy="1615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3BEF7" w14:textId="0BB3EB49" w:rsidR="00EE4840" w:rsidRDefault="00CB2837" w:rsidP="00B720E4">
      <w:pPr>
        <w:pStyle w:val="Caption"/>
        <w:spacing w:after="0"/>
        <w:jc w:val="center"/>
      </w:pPr>
      <w:bookmarkStart w:id="12" w:name="_Toc1631511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4</w:t>
      </w:r>
      <w:r>
        <w:fldChar w:fldCharType="end"/>
      </w:r>
      <w:r>
        <w:t xml:space="preserve"> - Python Character Set.</w:t>
      </w:r>
      <w:bookmarkEnd w:id="12"/>
    </w:p>
    <w:p w14:paraId="02B9C584" w14:textId="77777777" w:rsidR="00544066" w:rsidRDefault="00544066" w:rsidP="00544066"/>
    <w:p w14:paraId="0F86C8F8" w14:textId="77777777" w:rsidR="00544066" w:rsidRDefault="00544066" w:rsidP="00544066"/>
    <w:p w14:paraId="7429AAF7" w14:textId="77777777" w:rsidR="00544066" w:rsidRDefault="00544066" w:rsidP="00544066"/>
    <w:p w14:paraId="3BC2ACC1" w14:textId="77777777" w:rsidR="00544066" w:rsidRDefault="00544066" w:rsidP="00544066"/>
    <w:p w14:paraId="052E1F7E" w14:textId="24FA506F" w:rsidR="006B79EF" w:rsidRDefault="002C4B82" w:rsidP="00F439D4">
      <w:pPr>
        <w:pStyle w:val="Heading1"/>
      </w:pPr>
      <w:bookmarkStart w:id="13" w:name="_Toc163151147"/>
      <w:r>
        <w:lastRenderedPageBreak/>
        <w:t>V</w:t>
      </w:r>
      <w:r w:rsidR="00637B6B">
        <w:t>ariables</w:t>
      </w:r>
      <w:bookmarkEnd w:id="13"/>
    </w:p>
    <w:p w14:paraId="002DCCC7" w14:textId="77777777" w:rsidR="005849F9" w:rsidRDefault="005849F9" w:rsidP="005849F9"/>
    <w:p w14:paraId="6EB86D96" w14:textId="77777777" w:rsidR="005849F9" w:rsidRPr="005849F9" w:rsidRDefault="005849F9" w:rsidP="00DA7EDA">
      <w:pPr>
        <w:pStyle w:val="Heading3"/>
      </w:pPr>
      <w:bookmarkStart w:id="14" w:name="_Toc163151148"/>
      <w:bookmarkEnd w:id="14"/>
    </w:p>
    <w:p w14:paraId="274565E7" w14:textId="77777777" w:rsidR="00B720E4" w:rsidRDefault="008D5254" w:rsidP="00153A4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5969EAC" wp14:editId="0C857AEC">
            <wp:extent cx="4222368" cy="2081841"/>
            <wp:effectExtent l="152400" t="152400" r="368935" b="356870"/>
            <wp:docPr id="71378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86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9801" cy="2134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940B3" w14:textId="2D68A970" w:rsidR="008D5254" w:rsidRDefault="00B720E4" w:rsidP="00B720E4">
      <w:pPr>
        <w:pStyle w:val="Caption"/>
        <w:jc w:val="center"/>
      </w:pPr>
      <w:bookmarkStart w:id="15" w:name="_Toc1631511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5</w:t>
      </w:r>
      <w:r>
        <w:fldChar w:fldCharType="end"/>
      </w:r>
      <w:r>
        <w:t xml:space="preserve"> - Python </w:t>
      </w:r>
      <w:r w:rsidR="00153A45">
        <w:t>Variables</w:t>
      </w:r>
      <w:r>
        <w:t>.</w:t>
      </w:r>
      <w:bookmarkEnd w:id="15"/>
    </w:p>
    <w:p w14:paraId="123E486F" w14:textId="77777777" w:rsidR="00FD0C3C" w:rsidRDefault="00FD0C3C" w:rsidP="00DA7EDA">
      <w:pPr>
        <w:pStyle w:val="Heading3"/>
      </w:pPr>
      <w:bookmarkStart w:id="16" w:name="_Toc163151149"/>
      <w:bookmarkEnd w:id="16"/>
    </w:p>
    <w:p w14:paraId="74698776" w14:textId="77777777" w:rsidR="0022589D" w:rsidRDefault="0022589D" w:rsidP="0022589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4506D02" wp14:editId="4D296F0C">
            <wp:extent cx="4208519" cy="2073215"/>
            <wp:effectExtent l="152400" t="152400" r="363855" b="365760"/>
            <wp:docPr id="66931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10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0747" cy="208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6B620" w14:textId="36D35ADC" w:rsidR="0022589D" w:rsidRDefault="0022589D" w:rsidP="0022589D">
      <w:pPr>
        <w:pStyle w:val="Caption"/>
        <w:jc w:val="center"/>
      </w:pPr>
      <w:bookmarkStart w:id="17" w:name="_Toc1631511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6</w:t>
      </w:r>
      <w:r>
        <w:fldChar w:fldCharType="end"/>
      </w:r>
      <w:r>
        <w:t xml:space="preserve"> - Variable Example in programming.</w:t>
      </w:r>
      <w:bookmarkEnd w:id="17"/>
    </w:p>
    <w:p w14:paraId="7C5A099A" w14:textId="77777777" w:rsidR="005849F9" w:rsidRDefault="005849F9" w:rsidP="00DA7EDA">
      <w:pPr>
        <w:pStyle w:val="Heading3"/>
      </w:pPr>
      <w:bookmarkStart w:id="18" w:name="_Toc163151150"/>
      <w:bookmarkEnd w:id="18"/>
    </w:p>
    <w:p w14:paraId="59ADFF15" w14:textId="77777777" w:rsidR="00CD00E0" w:rsidRDefault="005849F9" w:rsidP="00BE67D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4BAC8A9" wp14:editId="088430AC">
            <wp:extent cx="4699537" cy="1538377"/>
            <wp:effectExtent l="152400" t="152400" r="368300" b="367030"/>
            <wp:docPr id="68315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2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1739" cy="1552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CEBBC" w14:textId="11EDDBDF" w:rsidR="005849F9" w:rsidRDefault="00CD00E0" w:rsidP="00CD00E0">
      <w:pPr>
        <w:pStyle w:val="Caption"/>
        <w:jc w:val="center"/>
      </w:pPr>
      <w:bookmarkStart w:id="19" w:name="_Toc1631511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7</w:t>
      </w:r>
      <w:r>
        <w:fldChar w:fldCharType="end"/>
      </w:r>
      <w:r>
        <w:t xml:space="preserve"> - Rules for identifiers.</w:t>
      </w:r>
      <w:bookmarkEnd w:id="19"/>
    </w:p>
    <w:p w14:paraId="3912911A" w14:textId="3C35D9F4" w:rsidR="0051506D" w:rsidRDefault="0051506D" w:rsidP="00F439D4">
      <w:pPr>
        <w:pStyle w:val="Heading1"/>
      </w:pPr>
      <w:bookmarkStart w:id="20" w:name="_Toc163151151"/>
      <w:r>
        <w:lastRenderedPageBreak/>
        <w:t>Data types</w:t>
      </w:r>
      <w:bookmarkEnd w:id="20"/>
    </w:p>
    <w:p w14:paraId="42284DE3" w14:textId="77777777" w:rsidR="0051506D" w:rsidRDefault="0051506D" w:rsidP="005E41BD">
      <w:pPr>
        <w:spacing w:after="0"/>
      </w:pPr>
    </w:p>
    <w:p w14:paraId="167692AA" w14:textId="18F1CEB2" w:rsidR="0051506D" w:rsidRDefault="00C26DB8" w:rsidP="00DA7EDA">
      <w:pPr>
        <w:pStyle w:val="Heading3"/>
      </w:pPr>
      <w:bookmarkStart w:id="21" w:name="_Toc163151152"/>
      <w:r>
        <w:t>Data types</w:t>
      </w:r>
      <w:r w:rsidR="001E6070">
        <w:t>.</w:t>
      </w:r>
      <w:bookmarkEnd w:id="21"/>
      <w:r>
        <w:t xml:space="preserve"> </w:t>
      </w:r>
    </w:p>
    <w:p w14:paraId="329106A7" w14:textId="77777777" w:rsidR="004B7AEE" w:rsidRDefault="00C53612" w:rsidP="004B7AE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31EF8E1" wp14:editId="32BB5062">
            <wp:extent cx="3099759" cy="1739761"/>
            <wp:effectExtent l="152400" t="152400" r="367665" b="356235"/>
            <wp:docPr id="1481821929" name="Picture 1" descr="A blue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1929" name="Picture 1" descr="A blue background with yellow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2064" cy="1752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87013" w14:textId="23211786" w:rsidR="00C53612" w:rsidRPr="00C53612" w:rsidRDefault="004B7AEE" w:rsidP="004B7AEE">
      <w:pPr>
        <w:pStyle w:val="Caption"/>
        <w:jc w:val="center"/>
      </w:pPr>
      <w:bookmarkStart w:id="22" w:name="_Toc1631511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8</w:t>
      </w:r>
      <w:r>
        <w:fldChar w:fldCharType="end"/>
      </w:r>
      <w:r>
        <w:t xml:space="preserve"> - Data types.</w:t>
      </w:r>
      <w:bookmarkEnd w:id="22"/>
    </w:p>
    <w:p w14:paraId="3171AF28" w14:textId="077119A7" w:rsidR="00C53612" w:rsidRPr="00C53612" w:rsidRDefault="00F56A58" w:rsidP="00DA7EDA">
      <w:pPr>
        <w:pStyle w:val="Heading3"/>
      </w:pPr>
      <w:bookmarkStart w:id="23" w:name="_Toc163151153"/>
      <w:r>
        <w:t xml:space="preserve">Explain </w:t>
      </w:r>
      <w:r w:rsidR="00C26DB8">
        <w:t xml:space="preserve">Data </w:t>
      </w:r>
      <w:r w:rsidR="001E6070">
        <w:t>types.</w:t>
      </w:r>
      <w:bookmarkEnd w:id="23"/>
    </w:p>
    <w:p w14:paraId="15B975AD" w14:textId="77777777" w:rsidR="004B7AEE" w:rsidRDefault="00EB418B" w:rsidP="004B7AE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53DF588" wp14:editId="29D1F972">
            <wp:extent cx="3082505" cy="1588048"/>
            <wp:effectExtent l="152400" t="152400" r="365760" b="355600"/>
            <wp:docPr id="492326303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6303" name="Picture 1" descr="A blackboar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9858" cy="1607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B2BFF" w14:textId="57954556" w:rsidR="00EB418B" w:rsidRDefault="004B7AEE" w:rsidP="004B7AEE">
      <w:pPr>
        <w:pStyle w:val="Caption"/>
        <w:jc w:val="center"/>
      </w:pPr>
      <w:bookmarkStart w:id="24" w:name="_Toc1631511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9</w:t>
      </w:r>
      <w:r>
        <w:fldChar w:fldCharType="end"/>
      </w:r>
      <w:r>
        <w:t xml:space="preserve"> - </w:t>
      </w:r>
      <w:r w:rsidRPr="00BE7CC7">
        <w:t>Data types.</w:t>
      </w:r>
      <w:bookmarkEnd w:id="24"/>
    </w:p>
    <w:p w14:paraId="489629BC" w14:textId="67557D6F" w:rsidR="00613B11" w:rsidRDefault="005E13CC" w:rsidP="00DA7EDA">
      <w:pPr>
        <w:pStyle w:val="Heading3"/>
      </w:pPr>
      <w:bookmarkStart w:id="25" w:name="_Toc163151154"/>
      <w:r>
        <w:t xml:space="preserve">Reserved </w:t>
      </w:r>
      <w:r w:rsidR="00613B11">
        <w:t>Keywor</w:t>
      </w:r>
      <w:r w:rsidR="00292813">
        <w:t>ds</w:t>
      </w:r>
      <w:bookmarkEnd w:id="25"/>
    </w:p>
    <w:p w14:paraId="1F7552FA" w14:textId="77777777" w:rsidR="00FC625E" w:rsidRDefault="00292813" w:rsidP="00FC625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30FEDB2" wp14:editId="7CAD897F">
            <wp:extent cx="3105017" cy="2521788"/>
            <wp:effectExtent l="152400" t="152400" r="362585" b="354965"/>
            <wp:docPr id="3702242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2420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732" cy="2541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D98AA" w14:textId="28D829EB" w:rsidR="00292813" w:rsidRDefault="00FC625E" w:rsidP="00FC625E">
      <w:pPr>
        <w:pStyle w:val="Caption"/>
        <w:jc w:val="center"/>
      </w:pPr>
      <w:bookmarkStart w:id="26" w:name="_Toc1631511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Reserved Keyword.</w:t>
      </w:r>
      <w:bookmarkEnd w:id="26"/>
    </w:p>
    <w:p w14:paraId="420B3A0B" w14:textId="42787611" w:rsidR="00401D3F" w:rsidRDefault="00537AFA" w:rsidP="00DA7EDA">
      <w:pPr>
        <w:pStyle w:val="Heading3"/>
      </w:pPr>
      <w:bookmarkStart w:id="27" w:name="_Toc163151155"/>
      <w:r>
        <w:lastRenderedPageBreak/>
        <w:t>Comments</w:t>
      </w:r>
      <w:bookmarkEnd w:id="27"/>
    </w:p>
    <w:p w14:paraId="17EB565F" w14:textId="77777777" w:rsidR="00A54D10" w:rsidRDefault="00DA7EDA" w:rsidP="00A54D1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9FBE5F9" wp14:editId="55EEFB36">
            <wp:extent cx="5171807" cy="3151517"/>
            <wp:effectExtent l="152400" t="152400" r="353060" b="353695"/>
            <wp:docPr id="13581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82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880" cy="3164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44594" w14:textId="57C29884" w:rsidR="00DA7EDA" w:rsidRDefault="00A54D10" w:rsidP="00A54D10">
      <w:pPr>
        <w:pStyle w:val="Caption"/>
        <w:jc w:val="center"/>
      </w:pPr>
      <w:bookmarkStart w:id="28" w:name="_Toc1631511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11</w:t>
      </w:r>
      <w:r>
        <w:fldChar w:fldCharType="end"/>
      </w:r>
      <w:r>
        <w:t xml:space="preserve"> - Comments in python.</w:t>
      </w:r>
      <w:bookmarkEnd w:id="28"/>
      <w:r w:rsidR="0032359B">
        <w:br/>
      </w:r>
    </w:p>
    <w:p w14:paraId="67096619" w14:textId="22D6144E" w:rsidR="001D079E" w:rsidRDefault="0067318F" w:rsidP="00F439D4">
      <w:pPr>
        <w:pStyle w:val="Heading1"/>
      </w:pPr>
      <w:bookmarkStart w:id="29" w:name="_Toc163151156"/>
      <w:r>
        <w:t>O</w:t>
      </w:r>
      <w:r w:rsidR="0032359B">
        <w:t>perators</w:t>
      </w:r>
      <w:bookmarkEnd w:id="29"/>
    </w:p>
    <w:p w14:paraId="1B908077" w14:textId="3D124658" w:rsidR="00F439D4" w:rsidRPr="00F439D4" w:rsidRDefault="00000766" w:rsidP="00CF7DB7">
      <w:pPr>
        <w:pStyle w:val="Heading2"/>
      </w:pPr>
      <w:bookmarkStart w:id="30" w:name="_Toc163151157"/>
      <w:r>
        <w:t>Types of operators</w:t>
      </w:r>
      <w:bookmarkEnd w:id="30"/>
    </w:p>
    <w:p w14:paraId="1EAB1783" w14:textId="77777777" w:rsidR="00773FDA" w:rsidRDefault="0032359B" w:rsidP="00773FD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82E25C2" wp14:editId="6DD12F13">
            <wp:extent cx="5203685" cy="3048000"/>
            <wp:effectExtent l="152400" t="152400" r="359410" b="361950"/>
            <wp:docPr id="63003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4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603" cy="3066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9BD04" w14:textId="15181B0E" w:rsidR="0032359B" w:rsidRDefault="00773FDA" w:rsidP="00773FDA">
      <w:pPr>
        <w:pStyle w:val="Caption"/>
        <w:jc w:val="center"/>
      </w:pPr>
      <w:bookmarkStart w:id="31" w:name="_Toc1631511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12</w:t>
      </w:r>
      <w:r>
        <w:fldChar w:fldCharType="end"/>
      </w:r>
      <w:r>
        <w:t xml:space="preserve"> - Types of Operators.</w:t>
      </w:r>
      <w:bookmarkEnd w:id="31"/>
    </w:p>
    <w:p w14:paraId="3D5798CF" w14:textId="77777777" w:rsidR="004458DD" w:rsidRPr="004458DD" w:rsidRDefault="004458DD" w:rsidP="004458DD"/>
    <w:p w14:paraId="2D38EE6A" w14:textId="07140D49" w:rsidR="00482730" w:rsidRDefault="002F6367" w:rsidP="00CF7DB7">
      <w:pPr>
        <w:pStyle w:val="Heading2"/>
      </w:pPr>
      <w:bookmarkStart w:id="32" w:name="_Toc163151158"/>
      <w:r>
        <w:lastRenderedPageBreak/>
        <w:t>Arithm</w:t>
      </w:r>
      <w:r w:rsidR="00581047">
        <w:t>e</w:t>
      </w:r>
      <w:r>
        <w:t>tic</w:t>
      </w:r>
      <w:r w:rsidR="00581047">
        <w:t xml:space="preserve"> operators</w:t>
      </w:r>
      <w:bookmarkEnd w:id="32"/>
    </w:p>
    <w:p w14:paraId="2119936C" w14:textId="77777777" w:rsidR="009F5C32" w:rsidRDefault="00DD01D5" w:rsidP="009F5C3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BF9174F" wp14:editId="4C6D0BC4">
            <wp:extent cx="3760470" cy="1961042"/>
            <wp:effectExtent l="152400" t="152400" r="354330" b="363220"/>
            <wp:docPr id="94815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54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6303" cy="1979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2E565" w14:textId="29A24D99" w:rsidR="00767F94" w:rsidRDefault="009F5C32" w:rsidP="004D70EB">
      <w:pPr>
        <w:pStyle w:val="Caption"/>
        <w:spacing w:after="0"/>
        <w:jc w:val="center"/>
      </w:pPr>
      <w:bookmarkStart w:id="33" w:name="_Toc1631511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13</w:t>
      </w:r>
      <w:r>
        <w:fldChar w:fldCharType="end"/>
      </w:r>
      <w:r>
        <w:t xml:space="preserve"> - Arithmetic Operators.</w:t>
      </w:r>
      <w:bookmarkEnd w:id="33"/>
      <w:r w:rsidR="00D97666">
        <w:br/>
      </w:r>
    </w:p>
    <w:p w14:paraId="4B516787" w14:textId="77777777" w:rsidR="006C7B19" w:rsidRPr="006C7B19" w:rsidRDefault="006C7B19" w:rsidP="00D97666">
      <w:pPr>
        <w:spacing w:after="0"/>
      </w:pPr>
    </w:p>
    <w:p w14:paraId="47ADBD31" w14:textId="4F5D32A9" w:rsidR="009F5C32" w:rsidRDefault="009F5C32" w:rsidP="00CF7DB7">
      <w:pPr>
        <w:pStyle w:val="Heading2"/>
      </w:pPr>
      <w:bookmarkStart w:id="34" w:name="_Toc163151159"/>
      <w:r>
        <w:t>Relational</w:t>
      </w:r>
      <w:r w:rsidR="00F931AD">
        <w:t>/ Comparison Operators</w:t>
      </w:r>
      <w:bookmarkEnd w:id="34"/>
    </w:p>
    <w:p w14:paraId="03098497" w14:textId="77777777" w:rsidR="00BD7B76" w:rsidRDefault="0020723E" w:rsidP="00BD7B7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7FBE3B9" wp14:editId="2C283577">
            <wp:extent cx="3666230" cy="1529751"/>
            <wp:effectExtent l="152400" t="152400" r="353695" b="356235"/>
            <wp:docPr id="39278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1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7415" cy="1546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46E3E" w14:textId="5B04D8D7" w:rsidR="006C7B19" w:rsidRDefault="00BD7B76" w:rsidP="001F661E">
      <w:pPr>
        <w:pStyle w:val="Caption"/>
        <w:spacing w:after="0"/>
        <w:jc w:val="center"/>
      </w:pPr>
      <w:bookmarkStart w:id="35" w:name="_Toc1631511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14</w:t>
      </w:r>
      <w:r>
        <w:fldChar w:fldCharType="end"/>
      </w:r>
      <w:r>
        <w:t xml:space="preserve"> - Assignment operators.</w:t>
      </w:r>
      <w:bookmarkEnd w:id="35"/>
    </w:p>
    <w:p w14:paraId="5AD3D224" w14:textId="77777777" w:rsidR="004A3B3E" w:rsidRPr="004A3B3E" w:rsidRDefault="004A3B3E" w:rsidP="00D97666">
      <w:pPr>
        <w:spacing w:after="0"/>
      </w:pPr>
    </w:p>
    <w:p w14:paraId="3275CFA6" w14:textId="7CC478F6" w:rsidR="0032359B" w:rsidRDefault="004A3B3E" w:rsidP="00CF7DB7">
      <w:pPr>
        <w:pStyle w:val="Heading2"/>
      </w:pPr>
      <w:bookmarkStart w:id="36" w:name="_Toc163151160"/>
      <w:r>
        <w:t>Logical operators</w:t>
      </w:r>
      <w:bookmarkEnd w:id="36"/>
    </w:p>
    <w:p w14:paraId="52A24D36" w14:textId="16AF7C23" w:rsidR="001F661E" w:rsidRDefault="00DB6BDA" w:rsidP="006D5E1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53A06A8" wp14:editId="6145BCF0">
            <wp:extent cx="3488094" cy="2349261"/>
            <wp:effectExtent l="152400" t="152400" r="360045" b="356235"/>
            <wp:docPr id="90245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3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6854" cy="2368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5314B" w14:textId="7BFC141B" w:rsidR="004D70EB" w:rsidRDefault="001F661E" w:rsidP="001F661E">
      <w:pPr>
        <w:pStyle w:val="Caption"/>
        <w:jc w:val="center"/>
      </w:pPr>
      <w:bookmarkStart w:id="37" w:name="_Toc1631511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C625E">
        <w:rPr>
          <w:noProof/>
        </w:rPr>
        <w:t>15</w:t>
      </w:r>
      <w:r>
        <w:fldChar w:fldCharType="end"/>
      </w:r>
      <w:r>
        <w:t xml:space="preserve"> - Logical operators.</w:t>
      </w:r>
      <w:bookmarkEnd w:id="37"/>
    </w:p>
    <w:p w14:paraId="2DFFFE52" w14:textId="5E70EBC1" w:rsidR="00154B1F" w:rsidRPr="00DC6BD5" w:rsidRDefault="00154B1F" w:rsidP="00CF7DB7">
      <w:pPr>
        <w:pStyle w:val="Heading2"/>
      </w:pPr>
      <w:bookmarkStart w:id="38" w:name="_Toc163151161"/>
      <w:r w:rsidRPr="00DC6BD5">
        <w:lastRenderedPageBreak/>
        <w:t>Type con</w:t>
      </w:r>
      <w:r w:rsidR="00B9594F" w:rsidRPr="00DC6BD5">
        <w:t>version</w:t>
      </w:r>
      <w:bookmarkEnd w:id="38"/>
    </w:p>
    <w:p w14:paraId="0EA550EE" w14:textId="77777777" w:rsidR="00DA1E64" w:rsidRPr="00DA1E64" w:rsidRDefault="00DA1E64" w:rsidP="00DA1E64"/>
    <w:p w14:paraId="47101227" w14:textId="77777777" w:rsidR="00D37FFC" w:rsidRPr="00D37FFC" w:rsidRDefault="00D37FFC" w:rsidP="00D37FFC"/>
    <w:p w14:paraId="283AD014" w14:textId="77777777" w:rsidR="00401D3F" w:rsidRDefault="00401D3F" w:rsidP="00292813">
      <w:pPr>
        <w:jc w:val="center"/>
      </w:pPr>
    </w:p>
    <w:p w14:paraId="7784937E" w14:textId="77777777" w:rsidR="00401D3F" w:rsidRDefault="00401D3F" w:rsidP="00292813">
      <w:pPr>
        <w:jc w:val="center"/>
      </w:pPr>
    </w:p>
    <w:p w14:paraId="1416843A" w14:textId="77777777" w:rsidR="00401D3F" w:rsidRPr="00292813" w:rsidRDefault="00401D3F" w:rsidP="00292813">
      <w:pPr>
        <w:jc w:val="center"/>
      </w:pPr>
    </w:p>
    <w:p w14:paraId="3047BFAC" w14:textId="77777777" w:rsidR="00EB418B" w:rsidRDefault="00EB418B" w:rsidP="00DA7EDA">
      <w:pPr>
        <w:pStyle w:val="Heading3"/>
        <w:numPr>
          <w:ilvl w:val="0"/>
          <w:numId w:val="0"/>
        </w:numPr>
        <w:ind w:left="1429"/>
      </w:pPr>
    </w:p>
    <w:p w14:paraId="27C8B9E9" w14:textId="77777777" w:rsidR="00EB418B" w:rsidRPr="00EB418B" w:rsidRDefault="00EB418B" w:rsidP="00EB418B"/>
    <w:p w14:paraId="77898B76" w14:textId="77777777" w:rsidR="0022589D" w:rsidRPr="0022589D" w:rsidRDefault="0022589D" w:rsidP="0022589D"/>
    <w:sectPr w:rsidR="0022589D" w:rsidRPr="0022589D" w:rsidSect="003B08E6">
      <w:footerReference w:type="default" r:id="rId27"/>
      <w:pgSz w:w="11906" w:h="16838" w:code="9"/>
      <w:pgMar w:top="720" w:right="1276" w:bottom="1276" w:left="1276" w:header="567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36C8F" w14:textId="77777777" w:rsidR="003B08E6" w:rsidRDefault="003B08E6" w:rsidP="007215C2">
      <w:pPr>
        <w:spacing w:after="0" w:line="240" w:lineRule="auto"/>
      </w:pPr>
      <w:r>
        <w:separator/>
      </w:r>
    </w:p>
  </w:endnote>
  <w:endnote w:type="continuationSeparator" w:id="0">
    <w:p w14:paraId="2C7C9FC7" w14:textId="77777777" w:rsidR="003B08E6" w:rsidRDefault="003B08E6" w:rsidP="007215C2">
      <w:pPr>
        <w:spacing w:after="0" w:line="240" w:lineRule="auto"/>
      </w:pPr>
      <w:r>
        <w:continuationSeparator/>
      </w:r>
    </w:p>
  </w:endnote>
  <w:endnote w:type="continuationNotice" w:id="1">
    <w:p w14:paraId="5E1FCAFD" w14:textId="77777777" w:rsidR="003B08E6" w:rsidRDefault="003B08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9"/>
      <w:gridCol w:w="4675"/>
    </w:tblGrid>
    <w:tr w:rsidR="00F774FB" w:rsidRPr="00860000" w14:paraId="790F8CD9" w14:textId="77777777" w:rsidTr="0010251C">
      <w:tc>
        <w:tcPr>
          <w:tcW w:w="4785" w:type="dxa"/>
        </w:tcPr>
        <w:p w14:paraId="256856B6" w14:textId="0359D4BA" w:rsidR="00F774FB" w:rsidRPr="00860000" w:rsidRDefault="00F774FB" w:rsidP="0010251C">
          <w:pPr>
            <w:pStyle w:val="Footer"/>
            <w:rPr>
              <w:sz w:val="16"/>
              <w:szCs w:val="16"/>
            </w:rPr>
          </w:pPr>
          <w:r w:rsidRPr="00860000">
            <w:rPr>
              <w:sz w:val="16"/>
              <w:szCs w:val="16"/>
            </w:rPr>
            <w:t>Author :</w:t>
          </w:r>
          <w:r>
            <w:rPr>
              <w:sz w:val="16"/>
              <w:szCs w:val="16"/>
            </w:rPr>
            <w:t xml:space="preserve"> </w:t>
          </w:r>
          <w:r w:rsidR="00E2740C">
            <w:rPr>
              <w:sz w:val="16"/>
              <w:szCs w:val="16"/>
            </w:rPr>
            <w:t>Mehul Solanki</w:t>
          </w:r>
        </w:p>
        <w:p w14:paraId="2ED34D79" w14:textId="7CCABB41" w:rsidR="00F774FB" w:rsidRPr="00860000" w:rsidRDefault="00F774FB" w:rsidP="0010251C">
          <w:pPr>
            <w:pStyle w:val="Footer"/>
            <w:rPr>
              <w:sz w:val="16"/>
              <w:szCs w:val="16"/>
            </w:rPr>
          </w:pPr>
          <w:r w:rsidRPr="00860000">
            <w:rPr>
              <w:sz w:val="16"/>
              <w:szCs w:val="16"/>
            </w:rPr>
            <w:t xml:space="preserve">Printed : </w:t>
          </w:r>
          <w:r w:rsidRPr="00860000">
            <w:rPr>
              <w:sz w:val="16"/>
              <w:szCs w:val="16"/>
            </w:rPr>
            <w:fldChar w:fldCharType="begin"/>
          </w:r>
          <w:r w:rsidRPr="00860000">
            <w:rPr>
              <w:sz w:val="16"/>
              <w:szCs w:val="16"/>
            </w:rPr>
            <w:instrText xml:space="preserve"> DATE \@ "dd MMM yy" </w:instrText>
          </w:r>
          <w:r w:rsidRPr="00860000">
            <w:rPr>
              <w:sz w:val="16"/>
              <w:szCs w:val="16"/>
            </w:rPr>
            <w:fldChar w:fldCharType="separate"/>
          </w:r>
          <w:r w:rsidR="00336853">
            <w:rPr>
              <w:noProof/>
              <w:sz w:val="16"/>
              <w:szCs w:val="16"/>
            </w:rPr>
            <w:t>04 Apr 24</w:t>
          </w:r>
          <w:r w:rsidRPr="00860000">
            <w:rPr>
              <w:sz w:val="16"/>
              <w:szCs w:val="16"/>
            </w:rPr>
            <w:fldChar w:fldCharType="end"/>
          </w:r>
        </w:p>
      </w:tc>
      <w:tc>
        <w:tcPr>
          <w:tcW w:w="4785" w:type="dxa"/>
        </w:tcPr>
        <w:sdt>
          <w:sdtPr>
            <w:rPr>
              <w:sz w:val="16"/>
              <w:szCs w:val="16"/>
            </w:rPr>
            <w:id w:val="250526793"/>
            <w:docPartObj>
              <w:docPartGallery w:val="Page Numbers (Top of Page)"/>
              <w:docPartUnique/>
            </w:docPartObj>
          </w:sdtPr>
          <w:sdtContent>
            <w:p w14:paraId="7B4FEE20" w14:textId="77777777" w:rsidR="00F774FB" w:rsidRPr="00860000" w:rsidRDefault="00F774FB" w:rsidP="0010251C">
              <w:pPr>
                <w:pStyle w:val="Header"/>
                <w:jc w:val="right"/>
                <w:rPr>
                  <w:sz w:val="16"/>
                  <w:szCs w:val="16"/>
                </w:rPr>
              </w:pPr>
              <w:r w:rsidRPr="00860000">
                <w:rPr>
                  <w:sz w:val="16"/>
                  <w:szCs w:val="16"/>
                </w:rPr>
                <w:t xml:space="preserve">Page </w:t>
              </w:r>
              <w:r w:rsidRPr="00860000">
                <w:rPr>
                  <w:b/>
                  <w:sz w:val="16"/>
                  <w:szCs w:val="16"/>
                </w:rPr>
                <w:fldChar w:fldCharType="begin"/>
              </w:r>
              <w:r w:rsidRPr="00860000">
                <w:rPr>
                  <w:b/>
                  <w:sz w:val="16"/>
                  <w:szCs w:val="16"/>
                </w:rPr>
                <w:instrText xml:space="preserve"> PAGE </w:instrText>
              </w:r>
              <w:r w:rsidRPr="00860000">
                <w:rPr>
                  <w:b/>
                  <w:sz w:val="16"/>
                  <w:szCs w:val="16"/>
                </w:rPr>
                <w:fldChar w:fldCharType="separate"/>
              </w:r>
              <w:r w:rsidR="003B66A5">
                <w:rPr>
                  <w:b/>
                  <w:noProof/>
                  <w:sz w:val="16"/>
                  <w:szCs w:val="16"/>
                </w:rPr>
                <w:t>1</w:t>
              </w:r>
              <w:r w:rsidRPr="00860000">
                <w:rPr>
                  <w:b/>
                  <w:sz w:val="16"/>
                  <w:szCs w:val="16"/>
                </w:rPr>
                <w:fldChar w:fldCharType="end"/>
              </w:r>
              <w:r w:rsidRPr="00860000">
                <w:rPr>
                  <w:sz w:val="16"/>
                  <w:szCs w:val="16"/>
                </w:rPr>
                <w:t xml:space="preserve"> of </w:t>
              </w:r>
              <w:r w:rsidRPr="00860000">
                <w:rPr>
                  <w:b/>
                  <w:sz w:val="16"/>
                  <w:szCs w:val="16"/>
                </w:rPr>
                <w:fldChar w:fldCharType="begin"/>
              </w:r>
              <w:r w:rsidRPr="00860000">
                <w:rPr>
                  <w:b/>
                  <w:sz w:val="16"/>
                  <w:szCs w:val="16"/>
                </w:rPr>
                <w:instrText xml:space="preserve"> NUMPAGES  </w:instrText>
              </w:r>
              <w:r w:rsidRPr="00860000">
                <w:rPr>
                  <w:b/>
                  <w:sz w:val="16"/>
                  <w:szCs w:val="16"/>
                </w:rPr>
                <w:fldChar w:fldCharType="separate"/>
              </w:r>
              <w:r w:rsidR="003B66A5">
                <w:rPr>
                  <w:b/>
                  <w:noProof/>
                  <w:sz w:val="16"/>
                  <w:szCs w:val="16"/>
                </w:rPr>
                <w:t>4</w:t>
              </w:r>
              <w:r w:rsidRPr="00860000">
                <w:rPr>
                  <w:b/>
                  <w:sz w:val="16"/>
                  <w:szCs w:val="16"/>
                </w:rPr>
                <w:fldChar w:fldCharType="end"/>
              </w:r>
            </w:p>
          </w:sdtContent>
        </w:sdt>
        <w:p w14:paraId="446F334B" w14:textId="77777777" w:rsidR="00F774FB" w:rsidRPr="00860000" w:rsidRDefault="00F774FB" w:rsidP="0010251C">
          <w:pPr>
            <w:pStyle w:val="Footer"/>
            <w:rPr>
              <w:sz w:val="16"/>
              <w:szCs w:val="16"/>
            </w:rPr>
          </w:pPr>
        </w:p>
      </w:tc>
    </w:tr>
  </w:tbl>
  <w:p w14:paraId="649B6168" w14:textId="77777777" w:rsidR="00F774FB" w:rsidRDefault="00F7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560A7" w14:textId="77777777" w:rsidR="003B08E6" w:rsidRDefault="003B08E6" w:rsidP="007215C2">
      <w:pPr>
        <w:spacing w:after="0" w:line="240" w:lineRule="auto"/>
      </w:pPr>
      <w:r>
        <w:separator/>
      </w:r>
    </w:p>
  </w:footnote>
  <w:footnote w:type="continuationSeparator" w:id="0">
    <w:p w14:paraId="287ED960" w14:textId="77777777" w:rsidR="003B08E6" w:rsidRDefault="003B08E6" w:rsidP="007215C2">
      <w:pPr>
        <w:spacing w:after="0" w:line="240" w:lineRule="auto"/>
      </w:pPr>
      <w:r>
        <w:continuationSeparator/>
      </w:r>
    </w:p>
  </w:footnote>
  <w:footnote w:type="continuationNotice" w:id="1">
    <w:p w14:paraId="56E5151C" w14:textId="77777777" w:rsidR="003B08E6" w:rsidRDefault="003B08E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23E3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D18C7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502E7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BB05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03EA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ECB84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B2B8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E92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83AE6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8405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2B3FF1"/>
    <w:multiLevelType w:val="hybridMultilevel"/>
    <w:tmpl w:val="4FFCED1C"/>
    <w:lvl w:ilvl="0" w:tplc="C0E230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0DA1C05"/>
    <w:multiLevelType w:val="hybridMultilevel"/>
    <w:tmpl w:val="5E323C98"/>
    <w:name w:val="Step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13D89"/>
    <w:multiLevelType w:val="hybridMultilevel"/>
    <w:tmpl w:val="13AC3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09093A"/>
    <w:multiLevelType w:val="hybridMultilevel"/>
    <w:tmpl w:val="19F644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B55D25"/>
    <w:multiLevelType w:val="hybridMultilevel"/>
    <w:tmpl w:val="4458603C"/>
    <w:name w:val="Step3"/>
    <w:lvl w:ilvl="0" w:tplc="1388B5B0">
      <w:start w:val="1"/>
      <w:numFmt w:val="decimal"/>
      <w:pStyle w:val="Style1"/>
      <w:lvlText w:val="Alternate %1."/>
      <w:lvlJc w:val="left"/>
      <w:pPr>
        <w:ind w:left="1996" w:hanging="360"/>
      </w:pPr>
      <w:rPr>
        <w:rFonts w:ascii="Consolas" w:hAnsi="Consolas"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5" w15:restartNumberingAfterBreak="0">
    <w:nsid w:val="7BBA61F5"/>
    <w:multiLevelType w:val="multilevel"/>
    <w:tmpl w:val="D296410A"/>
    <w:name w:val="Step"/>
    <w:lvl w:ilvl="0">
      <w:start w:val="1"/>
      <w:numFmt w:val="decimal"/>
      <w:pStyle w:val="NumberedSteps"/>
      <w:lvlText w:val="Step %1 : "/>
      <w:lvlJc w:val="left"/>
      <w:pPr>
        <w:ind w:left="2864" w:hanging="158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185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0" w:hanging="1584"/>
      </w:pPr>
      <w:rPr>
        <w:rFonts w:hint="default"/>
      </w:rPr>
    </w:lvl>
  </w:abstractNum>
  <w:abstractNum w:abstractNumId="16" w15:restartNumberingAfterBreak="0">
    <w:nsid w:val="7D586B04"/>
    <w:multiLevelType w:val="multilevel"/>
    <w:tmpl w:val="844A951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Theme="majorHAnsi" w:hAnsiTheme="majorHAnsi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26120538">
    <w:abstractNumId w:val="16"/>
  </w:num>
  <w:num w:numId="2" w16cid:durableId="2098358308">
    <w:abstractNumId w:val="15"/>
  </w:num>
  <w:num w:numId="3" w16cid:durableId="1723602797">
    <w:abstractNumId w:val="14"/>
  </w:num>
  <w:num w:numId="4" w16cid:durableId="13384589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0851349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1191456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7375570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2238898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08756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213092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363549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1887187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731635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317198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85441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01807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865863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438924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7323680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441472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4996885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76380470">
    <w:abstractNumId w:val="10"/>
  </w:num>
  <w:num w:numId="23" w16cid:durableId="1160803573">
    <w:abstractNumId w:val="9"/>
  </w:num>
  <w:num w:numId="24" w16cid:durableId="502478058">
    <w:abstractNumId w:val="7"/>
  </w:num>
  <w:num w:numId="25" w16cid:durableId="1895699606">
    <w:abstractNumId w:val="6"/>
  </w:num>
  <w:num w:numId="26" w16cid:durableId="383648664">
    <w:abstractNumId w:val="5"/>
  </w:num>
  <w:num w:numId="27" w16cid:durableId="153644183">
    <w:abstractNumId w:val="4"/>
  </w:num>
  <w:num w:numId="28" w16cid:durableId="652679093">
    <w:abstractNumId w:val="8"/>
  </w:num>
  <w:num w:numId="29" w16cid:durableId="341250787">
    <w:abstractNumId w:val="3"/>
  </w:num>
  <w:num w:numId="30" w16cid:durableId="1608073142">
    <w:abstractNumId w:val="2"/>
  </w:num>
  <w:num w:numId="31" w16cid:durableId="1255017089">
    <w:abstractNumId w:val="1"/>
  </w:num>
  <w:num w:numId="32" w16cid:durableId="2035426355">
    <w:abstractNumId w:val="0"/>
  </w:num>
  <w:num w:numId="33" w16cid:durableId="39136053">
    <w:abstractNumId w:val="13"/>
  </w:num>
  <w:num w:numId="34" w16cid:durableId="40726740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FBA"/>
    <w:rsid w:val="00000766"/>
    <w:rsid w:val="000015E5"/>
    <w:rsid w:val="00001982"/>
    <w:rsid w:val="00002A59"/>
    <w:rsid w:val="00003200"/>
    <w:rsid w:val="00003337"/>
    <w:rsid w:val="00006BB8"/>
    <w:rsid w:val="00006BCD"/>
    <w:rsid w:val="00007881"/>
    <w:rsid w:val="00017BD6"/>
    <w:rsid w:val="00022061"/>
    <w:rsid w:val="00024197"/>
    <w:rsid w:val="000241AA"/>
    <w:rsid w:val="00031DE9"/>
    <w:rsid w:val="00033236"/>
    <w:rsid w:val="00036BF1"/>
    <w:rsid w:val="00037CC6"/>
    <w:rsid w:val="00040273"/>
    <w:rsid w:val="000474DC"/>
    <w:rsid w:val="00057A5E"/>
    <w:rsid w:val="0006128C"/>
    <w:rsid w:val="00062490"/>
    <w:rsid w:val="00064260"/>
    <w:rsid w:val="00065299"/>
    <w:rsid w:val="000654C0"/>
    <w:rsid w:val="00066AD5"/>
    <w:rsid w:val="00067A51"/>
    <w:rsid w:val="000719D3"/>
    <w:rsid w:val="0007291F"/>
    <w:rsid w:val="00081510"/>
    <w:rsid w:val="000859B4"/>
    <w:rsid w:val="00086285"/>
    <w:rsid w:val="00091D25"/>
    <w:rsid w:val="000940EF"/>
    <w:rsid w:val="000A1FD1"/>
    <w:rsid w:val="000A3282"/>
    <w:rsid w:val="000A3822"/>
    <w:rsid w:val="000A56C0"/>
    <w:rsid w:val="000A5870"/>
    <w:rsid w:val="000A5D7A"/>
    <w:rsid w:val="000A72B4"/>
    <w:rsid w:val="000B18B2"/>
    <w:rsid w:val="000B1961"/>
    <w:rsid w:val="000B2B7E"/>
    <w:rsid w:val="000B3A84"/>
    <w:rsid w:val="000B3D06"/>
    <w:rsid w:val="000B42AA"/>
    <w:rsid w:val="000B4B91"/>
    <w:rsid w:val="000B66BC"/>
    <w:rsid w:val="000C0E38"/>
    <w:rsid w:val="000C2739"/>
    <w:rsid w:val="000C28AC"/>
    <w:rsid w:val="000C4DE4"/>
    <w:rsid w:val="000C64DA"/>
    <w:rsid w:val="000C6678"/>
    <w:rsid w:val="000C681F"/>
    <w:rsid w:val="000C78B7"/>
    <w:rsid w:val="000C7EF3"/>
    <w:rsid w:val="000D03EE"/>
    <w:rsid w:val="000D297D"/>
    <w:rsid w:val="000D29D4"/>
    <w:rsid w:val="000D43D7"/>
    <w:rsid w:val="000D44FC"/>
    <w:rsid w:val="000D4820"/>
    <w:rsid w:val="000E18B1"/>
    <w:rsid w:val="000E1993"/>
    <w:rsid w:val="000E1CF6"/>
    <w:rsid w:val="000E2774"/>
    <w:rsid w:val="000E5099"/>
    <w:rsid w:val="000F1C45"/>
    <w:rsid w:val="000F3BCE"/>
    <w:rsid w:val="001002F0"/>
    <w:rsid w:val="0010251C"/>
    <w:rsid w:val="0010317F"/>
    <w:rsid w:val="00104A3B"/>
    <w:rsid w:val="00105CA4"/>
    <w:rsid w:val="0010708E"/>
    <w:rsid w:val="0011138A"/>
    <w:rsid w:val="00111434"/>
    <w:rsid w:val="00114A75"/>
    <w:rsid w:val="001176DF"/>
    <w:rsid w:val="0011785D"/>
    <w:rsid w:val="00120EB7"/>
    <w:rsid w:val="00123E72"/>
    <w:rsid w:val="00125B4C"/>
    <w:rsid w:val="00127288"/>
    <w:rsid w:val="00132F94"/>
    <w:rsid w:val="001359FA"/>
    <w:rsid w:val="00141F7D"/>
    <w:rsid w:val="00142921"/>
    <w:rsid w:val="00142E3E"/>
    <w:rsid w:val="00143F50"/>
    <w:rsid w:val="0014494F"/>
    <w:rsid w:val="0014698B"/>
    <w:rsid w:val="00150863"/>
    <w:rsid w:val="00150AA6"/>
    <w:rsid w:val="00153312"/>
    <w:rsid w:val="0015377C"/>
    <w:rsid w:val="00153A45"/>
    <w:rsid w:val="00153B18"/>
    <w:rsid w:val="00154B1F"/>
    <w:rsid w:val="001552B7"/>
    <w:rsid w:val="00156F25"/>
    <w:rsid w:val="00156FEE"/>
    <w:rsid w:val="00161597"/>
    <w:rsid w:val="00162652"/>
    <w:rsid w:val="00163D6B"/>
    <w:rsid w:val="00164268"/>
    <w:rsid w:val="001660CE"/>
    <w:rsid w:val="00166B82"/>
    <w:rsid w:val="0017584B"/>
    <w:rsid w:val="00176E75"/>
    <w:rsid w:val="00177E12"/>
    <w:rsid w:val="00181697"/>
    <w:rsid w:val="00182390"/>
    <w:rsid w:val="0018617B"/>
    <w:rsid w:val="00186694"/>
    <w:rsid w:val="001909DF"/>
    <w:rsid w:val="00192B7E"/>
    <w:rsid w:val="001933FD"/>
    <w:rsid w:val="00194FE8"/>
    <w:rsid w:val="0019501E"/>
    <w:rsid w:val="001977A7"/>
    <w:rsid w:val="001A1577"/>
    <w:rsid w:val="001A1670"/>
    <w:rsid w:val="001B4086"/>
    <w:rsid w:val="001B44CF"/>
    <w:rsid w:val="001B497A"/>
    <w:rsid w:val="001B511E"/>
    <w:rsid w:val="001B52EF"/>
    <w:rsid w:val="001B6A9F"/>
    <w:rsid w:val="001C548C"/>
    <w:rsid w:val="001D0081"/>
    <w:rsid w:val="001D01FE"/>
    <w:rsid w:val="001D042C"/>
    <w:rsid w:val="001D079E"/>
    <w:rsid w:val="001D457B"/>
    <w:rsid w:val="001D7ED9"/>
    <w:rsid w:val="001E18C4"/>
    <w:rsid w:val="001E1CD8"/>
    <w:rsid w:val="001E3032"/>
    <w:rsid w:val="001E3675"/>
    <w:rsid w:val="001E6070"/>
    <w:rsid w:val="001E629D"/>
    <w:rsid w:val="001F05BB"/>
    <w:rsid w:val="001F10FA"/>
    <w:rsid w:val="001F1C35"/>
    <w:rsid w:val="001F4710"/>
    <w:rsid w:val="001F4940"/>
    <w:rsid w:val="001F4A91"/>
    <w:rsid w:val="001F661E"/>
    <w:rsid w:val="001F69FC"/>
    <w:rsid w:val="001F6A90"/>
    <w:rsid w:val="002007F8"/>
    <w:rsid w:val="0020085C"/>
    <w:rsid w:val="002014E8"/>
    <w:rsid w:val="00201D4A"/>
    <w:rsid w:val="002035D6"/>
    <w:rsid w:val="00206EC4"/>
    <w:rsid w:val="0020723E"/>
    <w:rsid w:val="00207BFD"/>
    <w:rsid w:val="002128D6"/>
    <w:rsid w:val="002134D0"/>
    <w:rsid w:val="00214C92"/>
    <w:rsid w:val="0021605E"/>
    <w:rsid w:val="002160E5"/>
    <w:rsid w:val="0022239D"/>
    <w:rsid w:val="0022589D"/>
    <w:rsid w:val="00231845"/>
    <w:rsid w:val="00232EA0"/>
    <w:rsid w:val="0023656B"/>
    <w:rsid w:val="0023706D"/>
    <w:rsid w:val="002373FA"/>
    <w:rsid w:val="0024004C"/>
    <w:rsid w:val="00240059"/>
    <w:rsid w:val="002412F8"/>
    <w:rsid w:val="002428C5"/>
    <w:rsid w:val="002428EA"/>
    <w:rsid w:val="00252BE6"/>
    <w:rsid w:val="00254536"/>
    <w:rsid w:val="00254780"/>
    <w:rsid w:val="00254B31"/>
    <w:rsid w:val="00260AAF"/>
    <w:rsid w:val="002617C7"/>
    <w:rsid w:val="00261A1F"/>
    <w:rsid w:val="00263E60"/>
    <w:rsid w:val="00265E5B"/>
    <w:rsid w:val="00274CA0"/>
    <w:rsid w:val="0027504D"/>
    <w:rsid w:val="00275B81"/>
    <w:rsid w:val="0027745F"/>
    <w:rsid w:val="00277945"/>
    <w:rsid w:val="00282C57"/>
    <w:rsid w:val="00284CDF"/>
    <w:rsid w:val="002861AB"/>
    <w:rsid w:val="00290735"/>
    <w:rsid w:val="00292246"/>
    <w:rsid w:val="00292813"/>
    <w:rsid w:val="0029559D"/>
    <w:rsid w:val="002963A6"/>
    <w:rsid w:val="002A02DC"/>
    <w:rsid w:val="002A3052"/>
    <w:rsid w:val="002A4631"/>
    <w:rsid w:val="002A6F64"/>
    <w:rsid w:val="002B12DF"/>
    <w:rsid w:val="002B6EB5"/>
    <w:rsid w:val="002C0238"/>
    <w:rsid w:val="002C0D22"/>
    <w:rsid w:val="002C1A07"/>
    <w:rsid w:val="002C1A44"/>
    <w:rsid w:val="002C4B82"/>
    <w:rsid w:val="002C50B9"/>
    <w:rsid w:val="002C5CB4"/>
    <w:rsid w:val="002C7187"/>
    <w:rsid w:val="002D11D2"/>
    <w:rsid w:val="002D13AF"/>
    <w:rsid w:val="002D2268"/>
    <w:rsid w:val="002D4F7A"/>
    <w:rsid w:val="002D56A4"/>
    <w:rsid w:val="002D728E"/>
    <w:rsid w:val="002E2D1E"/>
    <w:rsid w:val="002E3DCB"/>
    <w:rsid w:val="002E434A"/>
    <w:rsid w:val="002E589B"/>
    <w:rsid w:val="002E5C95"/>
    <w:rsid w:val="002F14B4"/>
    <w:rsid w:val="002F25E3"/>
    <w:rsid w:val="002F3954"/>
    <w:rsid w:val="002F6367"/>
    <w:rsid w:val="002F6CBA"/>
    <w:rsid w:val="00300F9C"/>
    <w:rsid w:val="003016DA"/>
    <w:rsid w:val="00303240"/>
    <w:rsid w:val="003057DF"/>
    <w:rsid w:val="00305CCB"/>
    <w:rsid w:val="003060C7"/>
    <w:rsid w:val="00306EB1"/>
    <w:rsid w:val="003102B4"/>
    <w:rsid w:val="003105A3"/>
    <w:rsid w:val="00311B12"/>
    <w:rsid w:val="00312748"/>
    <w:rsid w:val="0031275D"/>
    <w:rsid w:val="00314E67"/>
    <w:rsid w:val="003159B6"/>
    <w:rsid w:val="0032254A"/>
    <w:rsid w:val="0032359B"/>
    <w:rsid w:val="003262C6"/>
    <w:rsid w:val="00326397"/>
    <w:rsid w:val="00330B57"/>
    <w:rsid w:val="00331513"/>
    <w:rsid w:val="0033348C"/>
    <w:rsid w:val="00334122"/>
    <w:rsid w:val="003344FA"/>
    <w:rsid w:val="003354A0"/>
    <w:rsid w:val="00336853"/>
    <w:rsid w:val="00336B8A"/>
    <w:rsid w:val="003374C4"/>
    <w:rsid w:val="00340863"/>
    <w:rsid w:val="003409F6"/>
    <w:rsid w:val="00341B83"/>
    <w:rsid w:val="00342592"/>
    <w:rsid w:val="00343BEE"/>
    <w:rsid w:val="0034499C"/>
    <w:rsid w:val="00347C1A"/>
    <w:rsid w:val="003513DF"/>
    <w:rsid w:val="0035396A"/>
    <w:rsid w:val="0035447D"/>
    <w:rsid w:val="00356792"/>
    <w:rsid w:val="003617D5"/>
    <w:rsid w:val="00363135"/>
    <w:rsid w:val="0036490A"/>
    <w:rsid w:val="00373CF9"/>
    <w:rsid w:val="00375146"/>
    <w:rsid w:val="00375392"/>
    <w:rsid w:val="00375CED"/>
    <w:rsid w:val="00375DEA"/>
    <w:rsid w:val="00380045"/>
    <w:rsid w:val="00381838"/>
    <w:rsid w:val="0038259F"/>
    <w:rsid w:val="003848DA"/>
    <w:rsid w:val="003909FA"/>
    <w:rsid w:val="003922E4"/>
    <w:rsid w:val="00393B16"/>
    <w:rsid w:val="003940B5"/>
    <w:rsid w:val="00394B11"/>
    <w:rsid w:val="003958FB"/>
    <w:rsid w:val="003A38E4"/>
    <w:rsid w:val="003A7CFD"/>
    <w:rsid w:val="003B08E6"/>
    <w:rsid w:val="003B0D96"/>
    <w:rsid w:val="003B393D"/>
    <w:rsid w:val="003B5990"/>
    <w:rsid w:val="003B64C9"/>
    <w:rsid w:val="003B66A5"/>
    <w:rsid w:val="003C064E"/>
    <w:rsid w:val="003C0955"/>
    <w:rsid w:val="003C09D8"/>
    <w:rsid w:val="003C1C06"/>
    <w:rsid w:val="003C31EB"/>
    <w:rsid w:val="003C4562"/>
    <w:rsid w:val="003D0136"/>
    <w:rsid w:val="003D151D"/>
    <w:rsid w:val="003D1CC8"/>
    <w:rsid w:val="003D32B8"/>
    <w:rsid w:val="003D34A6"/>
    <w:rsid w:val="003D5B63"/>
    <w:rsid w:val="003D64E6"/>
    <w:rsid w:val="003D657C"/>
    <w:rsid w:val="003D7B78"/>
    <w:rsid w:val="003D7B79"/>
    <w:rsid w:val="003E501D"/>
    <w:rsid w:val="003E529B"/>
    <w:rsid w:val="003E58E8"/>
    <w:rsid w:val="003E75F6"/>
    <w:rsid w:val="003F1FBF"/>
    <w:rsid w:val="003F3938"/>
    <w:rsid w:val="003F5FD1"/>
    <w:rsid w:val="003F7045"/>
    <w:rsid w:val="003F7A6C"/>
    <w:rsid w:val="004004DD"/>
    <w:rsid w:val="00401D3F"/>
    <w:rsid w:val="00405A69"/>
    <w:rsid w:val="0040735D"/>
    <w:rsid w:val="00410843"/>
    <w:rsid w:val="00413875"/>
    <w:rsid w:val="00413C08"/>
    <w:rsid w:val="00413CDC"/>
    <w:rsid w:val="004143BB"/>
    <w:rsid w:val="004148E5"/>
    <w:rsid w:val="004152AC"/>
    <w:rsid w:val="00416C14"/>
    <w:rsid w:val="00420A6F"/>
    <w:rsid w:val="00422A38"/>
    <w:rsid w:val="004233B8"/>
    <w:rsid w:val="00424BAA"/>
    <w:rsid w:val="004311FB"/>
    <w:rsid w:val="00437518"/>
    <w:rsid w:val="00437EF6"/>
    <w:rsid w:val="0044083B"/>
    <w:rsid w:val="00443648"/>
    <w:rsid w:val="00444E60"/>
    <w:rsid w:val="004458DD"/>
    <w:rsid w:val="00447FAD"/>
    <w:rsid w:val="00450D2D"/>
    <w:rsid w:val="004510E4"/>
    <w:rsid w:val="00454E43"/>
    <w:rsid w:val="00455A76"/>
    <w:rsid w:val="004569B0"/>
    <w:rsid w:val="0045708B"/>
    <w:rsid w:val="004607A6"/>
    <w:rsid w:val="0046160B"/>
    <w:rsid w:val="00465E66"/>
    <w:rsid w:val="004662AE"/>
    <w:rsid w:val="004662FE"/>
    <w:rsid w:val="00471176"/>
    <w:rsid w:val="0047233F"/>
    <w:rsid w:val="00472E5A"/>
    <w:rsid w:val="00474210"/>
    <w:rsid w:val="00482730"/>
    <w:rsid w:val="00485807"/>
    <w:rsid w:val="0048580E"/>
    <w:rsid w:val="0048647B"/>
    <w:rsid w:val="00487B03"/>
    <w:rsid w:val="004905EF"/>
    <w:rsid w:val="00491775"/>
    <w:rsid w:val="0049471E"/>
    <w:rsid w:val="00494D7E"/>
    <w:rsid w:val="00497B48"/>
    <w:rsid w:val="004A2E84"/>
    <w:rsid w:val="004A3B3E"/>
    <w:rsid w:val="004A5CD9"/>
    <w:rsid w:val="004A5D97"/>
    <w:rsid w:val="004A60F6"/>
    <w:rsid w:val="004A7085"/>
    <w:rsid w:val="004B3647"/>
    <w:rsid w:val="004B4EA0"/>
    <w:rsid w:val="004B6A61"/>
    <w:rsid w:val="004B7725"/>
    <w:rsid w:val="004B7AEE"/>
    <w:rsid w:val="004C1504"/>
    <w:rsid w:val="004D0144"/>
    <w:rsid w:val="004D08E9"/>
    <w:rsid w:val="004D5608"/>
    <w:rsid w:val="004D5D50"/>
    <w:rsid w:val="004D70EB"/>
    <w:rsid w:val="004E3760"/>
    <w:rsid w:val="004E3ECD"/>
    <w:rsid w:val="004E5F7B"/>
    <w:rsid w:val="004E67AD"/>
    <w:rsid w:val="004E7349"/>
    <w:rsid w:val="004E7C6E"/>
    <w:rsid w:val="004E7DB6"/>
    <w:rsid w:val="004F0FBA"/>
    <w:rsid w:val="004F2A35"/>
    <w:rsid w:val="004F2DF8"/>
    <w:rsid w:val="004F35D3"/>
    <w:rsid w:val="004F3902"/>
    <w:rsid w:val="004F49E1"/>
    <w:rsid w:val="004F49EB"/>
    <w:rsid w:val="004F7076"/>
    <w:rsid w:val="005053BC"/>
    <w:rsid w:val="00507B37"/>
    <w:rsid w:val="00513213"/>
    <w:rsid w:val="005146CD"/>
    <w:rsid w:val="0051506D"/>
    <w:rsid w:val="00521BB5"/>
    <w:rsid w:val="005226E7"/>
    <w:rsid w:val="0052486D"/>
    <w:rsid w:val="00525314"/>
    <w:rsid w:val="00525EE6"/>
    <w:rsid w:val="00527FE6"/>
    <w:rsid w:val="0053051A"/>
    <w:rsid w:val="00532D1D"/>
    <w:rsid w:val="00532EC8"/>
    <w:rsid w:val="005337EC"/>
    <w:rsid w:val="0053520E"/>
    <w:rsid w:val="00537AFA"/>
    <w:rsid w:val="00540E35"/>
    <w:rsid w:val="00544066"/>
    <w:rsid w:val="00544818"/>
    <w:rsid w:val="00546D2F"/>
    <w:rsid w:val="00555187"/>
    <w:rsid w:val="005553A8"/>
    <w:rsid w:val="00556390"/>
    <w:rsid w:val="0056127F"/>
    <w:rsid w:val="00561721"/>
    <w:rsid w:val="00562538"/>
    <w:rsid w:val="0056283A"/>
    <w:rsid w:val="00563436"/>
    <w:rsid w:val="00565E99"/>
    <w:rsid w:val="0056637C"/>
    <w:rsid w:val="00567AAD"/>
    <w:rsid w:val="00567AE2"/>
    <w:rsid w:val="00570691"/>
    <w:rsid w:val="0057111C"/>
    <w:rsid w:val="0057140F"/>
    <w:rsid w:val="005718A3"/>
    <w:rsid w:val="005720F8"/>
    <w:rsid w:val="00574D77"/>
    <w:rsid w:val="00575254"/>
    <w:rsid w:val="0057590D"/>
    <w:rsid w:val="00575C20"/>
    <w:rsid w:val="00577D08"/>
    <w:rsid w:val="00581047"/>
    <w:rsid w:val="00582656"/>
    <w:rsid w:val="00582CA1"/>
    <w:rsid w:val="005849F9"/>
    <w:rsid w:val="00585283"/>
    <w:rsid w:val="00590283"/>
    <w:rsid w:val="00594D0C"/>
    <w:rsid w:val="00595C64"/>
    <w:rsid w:val="005A02C0"/>
    <w:rsid w:val="005A0B87"/>
    <w:rsid w:val="005A2C38"/>
    <w:rsid w:val="005A347C"/>
    <w:rsid w:val="005A5AF8"/>
    <w:rsid w:val="005B0E30"/>
    <w:rsid w:val="005B1A33"/>
    <w:rsid w:val="005B324B"/>
    <w:rsid w:val="005B32E9"/>
    <w:rsid w:val="005B4849"/>
    <w:rsid w:val="005B4ED9"/>
    <w:rsid w:val="005B5BEC"/>
    <w:rsid w:val="005C170C"/>
    <w:rsid w:val="005C27E7"/>
    <w:rsid w:val="005C3299"/>
    <w:rsid w:val="005C4064"/>
    <w:rsid w:val="005C4E85"/>
    <w:rsid w:val="005C7072"/>
    <w:rsid w:val="005C7AC8"/>
    <w:rsid w:val="005D0776"/>
    <w:rsid w:val="005D29C9"/>
    <w:rsid w:val="005D4CCC"/>
    <w:rsid w:val="005D5AAE"/>
    <w:rsid w:val="005D5B30"/>
    <w:rsid w:val="005D6583"/>
    <w:rsid w:val="005E03FC"/>
    <w:rsid w:val="005E07D5"/>
    <w:rsid w:val="005E13CC"/>
    <w:rsid w:val="005E1FD6"/>
    <w:rsid w:val="005E2897"/>
    <w:rsid w:val="005E41BD"/>
    <w:rsid w:val="005E4CA0"/>
    <w:rsid w:val="005E4EE7"/>
    <w:rsid w:val="005E508C"/>
    <w:rsid w:val="005E6397"/>
    <w:rsid w:val="005E6F9C"/>
    <w:rsid w:val="005E7236"/>
    <w:rsid w:val="005F1DAE"/>
    <w:rsid w:val="005F2361"/>
    <w:rsid w:val="005F4ACA"/>
    <w:rsid w:val="006016B0"/>
    <w:rsid w:val="0060183F"/>
    <w:rsid w:val="00602D4C"/>
    <w:rsid w:val="0060599C"/>
    <w:rsid w:val="00605ACF"/>
    <w:rsid w:val="00606FC1"/>
    <w:rsid w:val="00607CD1"/>
    <w:rsid w:val="0061091E"/>
    <w:rsid w:val="00611825"/>
    <w:rsid w:val="00613B11"/>
    <w:rsid w:val="00614758"/>
    <w:rsid w:val="00620813"/>
    <w:rsid w:val="00620CC9"/>
    <w:rsid w:val="00621EBC"/>
    <w:rsid w:val="00625289"/>
    <w:rsid w:val="00630287"/>
    <w:rsid w:val="006302D0"/>
    <w:rsid w:val="0063209C"/>
    <w:rsid w:val="00633C02"/>
    <w:rsid w:val="00633DF8"/>
    <w:rsid w:val="00634122"/>
    <w:rsid w:val="0063470B"/>
    <w:rsid w:val="00634ABB"/>
    <w:rsid w:val="00636BC5"/>
    <w:rsid w:val="006372E9"/>
    <w:rsid w:val="00637B6B"/>
    <w:rsid w:val="0064087F"/>
    <w:rsid w:val="0064362E"/>
    <w:rsid w:val="00643BE2"/>
    <w:rsid w:val="00643C02"/>
    <w:rsid w:val="00645F6D"/>
    <w:rsid w:val="00652BDC"/>
    <w:rsid w:val="0065382B"/>
    <w:rsid w:val="00653877"/>
    <w:rsid w:val="00654346"/>
    <w:rsid w:val="006631D8"/>
    <w:rsid w:val="006638C7"/>
    <w:rsid w:val="00670F10"/>
    <w:rsid w:val="0067318F"/>
    <w:rsid w:val="00680F04"/>
    <w:rsid w:val="006852D4"/>
    <w:rsid w:val="00685EE7"/>
    <w:rsid w:val="006870A8"/>
    <w:rsid w:val="00687BA3"/>
    <w:rsid w:val="006913E6"/>
    <w:rsid w:val="00691B07"/>
    <w:rsid w:val="00691B50"/>
    <w:rsid w:val="0069517E"/>
    <w:rsid w:val="00695A32"/>
    <w:rsid w:val="0069739C"/>
    <w:rsid w:val="00697679"/>
    <w:rsid w:val="006A141D"/>
    <w:rsid w:val="006A15EB"/>
    <w:rsid w:val="006A3581"/>
    <w:rsid w:val="006A4EB5"/>
    <w:rsid w:val="006A7774"/>
    <w:rsid w:val="006B040A"/>
    <w:rsid w:val="006B1AF7"/>
    <w:rsid w:val="006B6774"/>
    <w:rsid w:val="006B79EF"/>
    <w:rsid w:val="006B7D0D"/>
    <w:rsid w:val="006C09A9"/>
    <w:rsid w:val="006C148D"/>
    <w:rsid w:val="006C19E7"/>
    <w:rsid w:val="006C19EF"/>
    <w:rsid w:val="006C2781"/>
    <w:rsid w:val="006C36F2"/>
    <w:rsid w:val="006C477A"/>
    <w:rsid w:val="006C4FB9"/>
    <w:rsid w:val="006C6109"/>
    <w:rsid w:val="006C64EE"/>
    <w:rsid w:val="006C6D54"/>
    <w:rsid w:val="006C7B19"/>
    <w:rsid w:val="006D2A2F"/>
    <w:rsid w:val="006D38E1"/>
    <w:rsid w:val="006D4586"/>
    <w:rsid w:val="006D595B"/>
    <w:rsid w:val="006D5C53"/>
    <w:rsid w:val="006D5E16"/>
    <w:rsid w:val="006D7152"/>
    <w:rsid w:val="006E1009"/>
    <w:rsid w:val="006E1DC3"/>
    <w:rsid w:val="006E315F"/>
    <w:rsid w:val="006E7481"/>
    <w:rsid w:val="006E7B76"/>
    <w:rsid w:val="006E7FD5"/>
    <w:rsid w:val="006F511E"/>
    <w:rsid w:val="006F59FE"/>
    <w:rsid w:val="006F5CBB"/>
    <w:rsid w:val="006F5F49"/>
    <w:rsid w:val="006F72AD"/>
    <w:rsid w:val="0070146C"/>
    <w:rsid w:val="00701B84"/>
    <w:rsid w:val="00705A32"/>
    <w:rsid w:val="007123EC"/>
    <w:rsid w:val="0071340F"/>
    <w:rsid w:val="0071423C"/>
    <w:rsid w:val="00715294"/>
    <w:rsid w:val="007152B0"/>
    <w:rsid w:val="00716F32"/>
    <w:rsid w:val="00716F59"/>
    <w:rsid w:val="00717B45"/>
    <w:rsid w:val="00721433"/>
    <w:rsid w:val="007215C2"/>
    <w:rsid w:val="007217F2"/>
    <w:rsid w:val="007228DD"/>
    <w:rsid w:val="00723AA8"/>
    <w:rsid w:val="0072418F"/>
    <w:rsid w:val="007249FC"/>
    <w:rsid w:val="00725CB9"/>
    <w:rsid w:val="00725F90"/>
    <w:rsid w:val="007305C9"/>
    <w:rsid w:val="00733FB0"/>
    <w:rsid w:val="007340B0"/>
    <w:rsid w:val="00741EFC"/>
    <w:rsid w:val="00742609"/>
    <w:rsid w:val="007445B9"/>
    <w:rsid w:val="00747A1B"/>
    <w:rsid w:val="00750228"/>
    <w:rsid w:val="0075042F"/>
    <w:rsid w:val="007518E1"/>
    <w:rsid w:val="007527CB"/>
    <w:rsid w:val="007527F0"/>
    <w:rsid w:val="00754DF3"/>
    <w:rsid w:val="00755903"/>
    <w:rsid w:val="00756296"/>
    <w:rsid w:val="00757AAE"/>
    <w:rsid w:val="0076108A"/>
    <w:rsid w:val="007657D1"/>
    <w:rsid w:val="00767F94"/>
    <w:rsid w:val="00770C38"/>
    <w:rsid w:val="0077269D"/>
    <w:rsid w:val="00773F98"/>
    <w:rsid w:val="00773FDA"/>
    <w:rsid w:val="00775FCE"/>
    <w:rsid w:val="00780B9B"/>
    <w:rsid w:val="00780F30"/>
    <w:rsid w:val="00786E3E"/>
    <w:rsid w:val="00787309"/>
    <w:rsid w:val="00792FE8"/>
    <w:rsid w:val="007955DF"/>
    <w:rsid w:val="007957BF"/>
    <w:rsid w:val="0079666E"/>
    <w:rsid w:val="007974B1"/>
    <w:rsid w:val="007A0086"/>
    <w:rsid w:val="007A1309"/>
    <w:rsid w:val="007A30F3"/>
    <w:rsid w:val="007A31E8"/>
    <w:rsid w:val="007A3540"/>
    <w:rsid w:val="007A36D7"/>
    <w:rsid w:val="007A3AB2"/>
    <w:rsid w:val="007A531E"/>
    <w:rsid w:val="007A5676"/>
    <w:rsid w:val="007A5A33"/>
    <w:rsid w:val="007B00F7"/>
    <w:rsid w:val="007B1B78"/>
    <w:rsid w:val="007B289C"/>
    <w:rsid w:val="007B5C72"/>
    <w:rsid w:val="007B649A"/>
    <w:rsid w:val="007C2F58"/>
    <w:rsid w:val="007C4DEC"/>
    <w:rsid w:val="007C58CD"/>
    <w:rsid w:val="007D04C0"/>
    <w:rsid w:val="007D0C30"/>
    <w:rsid w:val="007D1098"/>
    <w:rsid w:val="007D167B"/>
    <w:rsid w:val="007D2496"/>
    <w:rsid w:val="007D51A0"/>
    <w:rsid w:val="007D5BAF"/>
    <w:rsid w:val="007D670D"/>
    <w:rsid w:val="007D6EFE"/>
    <w:rsid w:val="007D7B6E"/>
    <w:rsid w:val="007D7BFE"/>
    <w:rsid w:val="007E2132"/>
    <w:rsid w:val="007E27C7"/>
    <w:rsid w:val="007E3501"/>
    <w:rsid w:val="007E62AE"/>
    <w:rsid w:val="007E7106"/>
    <w:rsid w:val="007E74BD"/>
    <w:rsid w:val="007F1312"/>
    <w:rsid w:val="007F1BA0"/>
    <w:rsid w:val="007F1EF9"/>
    <w:rsid w:val="007F269A"/>
    <w:rsid w:val="007F3B05"/>
    <w:rsid w:val="007F6CB5"/>
    <w:rsid w:val="00800D29"/>
    <w:rsid w:val="008011A6"/>
    <w:rsid w:val="00802168"/>
    <w:rsid w:val="00802A18"/>
    <w:rsid w:val="00802B6E"/>
    <w:rsid w:val="008038F5"/>
    <w:rsid w:val="00806A20"/>
    <w:rsid w:val="0081017D"/>
    <w:rsid w:val="008114E4"/>
    <w:rsid w:val="00811FC6"/>
    <w:rsid w:val="008126EE"/>
    <w:rsid w:val="00813C15"/>
    <w:rsid w:val="00815D8F"/>
    <w:rsid w:val="008208EC"/>
    <w:rsid w:val="00824616"/>
    <w:rsid w:val="008257C4"/>
    <w:rsid w:val="00826E02"/>
    <w:rsid w:val="00826F00"/>
    <w:rsid w:val="00830B60"/>
    <w:rsid w:val="00831F9E"/>
    <w:rsid w:val="00834416"/>
    <w:rsid w:val="00835A3E"/>
    <w:rsid w:val="0084379C"/>
    <w:rsid w:val="008470BB"/>
    <w:rsid w:val="008507DC"/>
    <w:rsid w:val="00850BAA"/>
    <w:rsid w:val="00851406"/>
    <w:rsid w:val="00854FD0"/>
    <w:rsid w:val="00854FEC"/>
    <w:rsid w:val="00857194"/>
    <w:rsid w:val="00860000"/>
    <w:rsid w:val="0086177F"/>
    <w:rsid w:val="0086309C"/>
    <w:rsid w:val="0086369D"/>
    <w:rsid w:val="008639AE"/>
    <w:rsid w:val="0086565B"/>
    <w:rsid w:val="008665A1"/>
    <w:rsid w:val="008665C5"/>
    <w:rsid w:val="00872C1E"/>
    <w:rsid w:val="008734DE"/>
    <w:rsid w:val="00874259"/>
    <w:rsid w:val="0087487B"/>
    <w:rsid w:val="00881568"/>
    <w:rsid w:val="008816C5"/>
    <w:rsid w:val="00881B44"/>
    <w:rsid w:val="008834CD"/>
    <w:rsid w:val="00883A52"/>
    <w:rsid w:val="0089014E"/>
    <w:rsid w:val="00891ECD"/>
    <w:rsid w:val="00894761"/>
    <w:rsid w:val="0089489A"/>
    <w:rsid w:val="00894B0E"/>
    <w:rsid w:val="0089526E"/>
    <w:rsid w:val="00897773"/>
    <w:rsid w:val="008A1558"/>
    <w:rsid w:val="008A243E"/>
    <w:rsid w:val="008A2C92"/>
    <w:rsid w:val="008A4B93"/>
    <w:rsid w:val="008A4CCF"/>
    <w:rsid w:val="008A5160"/>
    <w:rsid w:val="008B05A1"/>
    <w:rsid w:val="008B1F97"/>
    <w:rsid w:val="008B24EA"/>
    <w:rsid w:val="008B47F9"/>
    <w:rsid w:val="008B481E"/>
    <w:rsid w:val="008B6F91"/>
    <w:rsid w:val="008B791C"/>
    <w:rsid w:val="008C022B"/>
    <w:rsid w:val="008C1A12"/>
    <w:rsid w:val="008C23F9"/>
    <w:rsid w:val="008C3DBB"/>
    <w:rsid w:val="008C5119"/>
    <w:rsid w:val="008C63BC"/>
    <w:rsid w:val="008C665B"/>
    <w:rsid w:val="008D2478"/>
    <w:rsid w:val="008D5240"/>
    <w:rsid w:val="008D5254"/>
    <w:rsid w:val="008D6F89"/>
    <w:rsid w:val="008D75E0"/>
    <w:rsid w:val="008E0247"/>
    <w:rsid w:val="008E0C94"/>
    <w:rsid w:val="008E120B"/>
    <w:rsid w:val="008E3585"/>
    <w:rsid w:val="008E3BA7"/>
    <w:rsid w:val="008E4970"/>
    <w:rsid w:val="008E49DD"/>
    <w:rsid w:val="008E5A8B"/>
    <w:rsid w:val="008E6167"/>
    <w:rsid w:val="008E6C07"/>
    <w:rsid w:val="008E734E"/>
    <w:rsid w:val="008F0D20"/>
    <w:rsid w:val="008F2A3E"/>
    <w:rsid w:val="008F4129"/>
    <w:rsid w:val="008F56C5"/>
    <w:rsid w:val="0090242C"/>
    <w:rsid w:val="0090292B"/>
    <w:rsid w:val="0090674E"/>
    <w:rsid w:val="00906A70"/>
    <w:rsid w:val="00907106"/>
    <w:rsid w:val="00907EC9"/>
    <w:rsid w:val="00911C91"/>
    <w:rsid w:val="00912474"/>
    <w:rsid w:val="00912FE5"/>
    <w:rsid w:val="00913912"/>
    <w:rsid w:val="0091635E"/>
    <w:rsid w:val="00923F21"/>
    <w:rsid w:val="00931FC2"/>
    <w:rsid w:val="00932E25"/>
    <w:rsid w:val="00933D24"/>
    <w:rsid w:val="009340AC"/>
    <w:rsid w:val="00940B20"/>
    <w:rsid w:val="00940BA5"/>
    <w:rsid w:val="00941DD1"/>
    <w:rsid w:val="0094330F"/>
    <w:rsid w:val="00943A43"/>
    <w:rsid w:val="00944C2F"/>
    <w:rsid w:val="00946F96"/>
    <w:rsid w:val="009472BC"/>
    <w:rsid w:val="00952275"/>
    <w:rsid w:val="00953A40"/>
    <w:rsid w:val="0095454D"/>
    <w:rsid w:val="009552FB"/>
    <w:rsid w:val="0095715D"/>
    <w:rsid w:val="0095767A"/>
    <w:rsid w:val="009601CF"/>
    <w:rsid w:val="009606A7"/>
    <w:rsid w:val="00961851"/>
    <w:rsid w:val="00963477"/>
    <w:rsid w:val="009662F3"/>
    <w:rsid w:val="0096774B"/>
    <w:rsid w:val="009679E7"/>
    <w:rsid w:val="00970CA1"/>
    <w:rsid w:val="00970D70"/>
    <w:rsid w:val="00971C78"/>
    <w:rsid w:val="009733FD"/>
    <w:rsid w:val="009743EE"/>
    <w:rsid w:val="00976C43"/>
    <w:rsid w:val="00982786"/>
    <w:rsid w:val="0098283F"/>
    <w:rsid w:val="009842A6"/>
    <w:rsid w:val="0099503A"/>
    <w:rsid w:val="009951F8"/>
    <w:rsid w:val="009977F5"/>
    <w:rsid w:val="009A0BB0"/>
    <w:rsid w:val="009A47B9"/>
    <w:rsid w:val="009B0C8E"/>
    <w:rsid w:val="009B119F"/>
    <w:rsid w:val="009B1A87"/>
    <w:rsid w:val="009B1FD6"/>
    <w:rsid w:val="009B4930"/>
    <w:rsid w:val="009B70F4"/>
    <w:rsid w:val="009C5695"/>
    <w:rsid w:val="009C6654"/>
    <w:rsid w:val="009D1430"/>
    <w:rsid w:val="009D3A47"/>
    <w:rsid w:val="009D3DC6"/>
    <w:rsid w:val="009D4DD3"/>
    <w:rsid w:val="009D5D9F"/>
    <w:rsid w:val="009D62E3"/>
    <w:rsid w:val="009D677E"/>
    <w:rsid w:val="009D758A"/>
    <w:rsid w:val="009E366E"/>
    <w:rsid w:val="009E39C6"/>
    <w:rsid w:val="009E7ABF"/>
    <w:rsid w:val="009F10DE"/>
    <w:rsid w:val="009F356C"/>
    <w:rsid w:val="009F3A78"/>
    <w:rsid w:val="009F5C32"/>
    <w:rsid w:val="00A0254C"/>
    <w:rsid w:val="00A02B92"/>
    <w:rsid w:val="00A103A8"/>
    <w:rsid w:val="00A122E0"/>
    <w:rsid w:val="00A123F2"/>
    <w:rsid w:val="00A13157"/>
    <w:rsid w:val="00A16C73"/>
    <w:rsid w:val="00A16E50"/>
    <w:rsid w:val="00A175A1"/>
    <w:rsid w:val="00A2383C"/>
    <w:rsid w:val="00A23840"/>
    <w:rsid w:val="00A24775"/>
    <w:rsid w:val="00A27BA9"/>
    <w:rsid w:val="00A30C8F"/>
    <w:rsid w:val="00A3487C"/>
    <w:rsid w:val="00A34FE4"/>
    <w:rsid w:val="00A37E1C"/>
    <w:rsid w:val="00A401E0"/>
    <w:rsid w:val="00A407EC"/>
    <w:rsid w:val="00A42EB8"/>
    <w:rsid w:val="00A43B44"/>
    <w:rsid w:val="00A44523"/>
    <w:rsid w:val="00A461EE"/>
    <w:rsid w:val="00A469A2"/>
    <w:rsid w:val="00A52959"/>
    <w:rsid w:val="00A52A0F"/>
    <w:rsid w:val="00A54D10"/>
    <w:rsid w:val="00A5623E"/>
    <w:rsid w:val="00A5761D"/>
    <w:rsid w:val="00A60214"/>
    <w:rsid w:val="00A64A03"/>
    <w:rsid w:val="00A64D5A"/>
    <w:rsid w:val="00A67C55"/>
    <w:rsid w:val="00A72565"/>
    <w:rsid w:val="00A73703"/>
    <w:rsid w:val="00A738D4"/>
    <w:rsid w:val="00A75608"/>
    <w:rsid w:val="00A80B69"/>
    <w:rsid w:val="00A80E88"/>
    <w:rsid w:val="00A83FE8"/>
    <w:rsid w:val="00A846E1"/>
    <w:rsid w:val="00A85312"/>
    <w:rsid w:val="00A862F3"/>
    <w:rsid w:val="00A8642D"/>
    <w:rsid w:val="00A91B1A"/>
    <w:rsid w:val="00A91EB1"/>
    <w:rsid w:val="00A92D2E"/>
    <w:rsid w:val="00A93245"/>
    <w:rsid w:val="00A9557A"/>
    <w:rsid w:val="00A966AB"/>
    <w:rsid w:val="00A97399"/>
    <w:rsid w:val="00A97C0A"/>
    <w:rsid w:val="00AA176A"/>
    <w:rsid w:val="00AA2012"/>
    <w:rsid w:val="00AA7F46"/>
    <w:rsid w:val="00AB0FF4"/>
    <w:rsid w:val="00AB1F77"/>
    <w:rsid w:val="00AB5C22"/>
    <w:rsid w:val="00AB7F1E"/>
    <w:rsid w:val="00AC1B0B"/>
    <w:rsid w:val="00AC222A"/>
    <w:rsid w:val="00AC3888"/>
    <w:rsid w:val="00AC5941"/>
    <w:rsid w:val="00AD37AF"/>
    <w:rsid w:val="00AD4B57"/>
    <w:rsid w:val="00AD6B15"/>
    <w:rsid w:val="00AD7E16"/>
    <w:rsid w:val="00AE0A8F"/>
    <w:rsid w:val="00AE509F"/>
    <w:rsid w:val="00AE5BAE"/>
    <w:rsid w:val="00AF1BE7"/>
    <w:rsid w:val="00AF2C41"/>
    <w:rsid w:val="00AF474F"/>
    <w:rsid w:val="00AF59C4"/>
    <w:rsid w:val="00B05BA1"/>
    <w:rsid w:val="00B12139"/>
    <w:rsid w:val="00B1323D"/>
    <w:rsid w:val="00B17B71"/>
    <w:rsid w:val="00B20497"/>
    <w:rsid w:val="00B234EB"/>
    <w:rsid w:val="00B2469B"/>
    <w:rsid w:val="00B27283"/>
    <w:rsid w:val="00B30CBF"/>
    <w:rsid w:val="00B32F89"/>
    <w:rsid w:val="00B339E2"/>
    <w:rsid w:val="00B376F7"/>
    <w:rsid w:val="00B40933"/>
    <w:rsid w:val="00B415C7"/>
    <w:rsid w:val="00B42018"/>
    <w:rsid w:val="00B42F11"/>
    <w:rsid w:val="00B439E9"/>
    <w:rsid w:val="00B45949"/>
    <w:rsid w:val="00B47C8F"/>
    <w:rsid w:val="00B517EB"/>
    <w:rsid w:val="00B5234C"/>
    <w:rsid w:val="00B56B02"/>
    <w:rsid w:val="00B576FE"/>
    <w:rsid w:val="00B60699"/>
    <w:rsid w:val="00B610A8"/>
    <w:rsid w:val="00B64BE9"/>
    <w:rsid w:val="00B70FB8"/>
    <w:rsid w:val="00B71078"/>
    <w:rsid w:val="00B720E4"/>
    <w:rsid w:val="00B72AC6"/>
    <w:rsid w:val="00B74C57"/>
    <w:rsid w:val="00B7579C"/>
    <w:rsid w:val="00B77185"/>
    <w:rsid w:val="00B84538"/>
    <w:rsid w:val="00B90E3E"/>
    <w:rsid w:val="00B93DCD"/>
    <w:rsid w:val="00B949B7"/>
    <w:rsid w:val="00B9516D"/>
    <w:rsid w:val="00B9594F"/>
    <w:rsid w:val="00B963C2"/>
    <w:rsid w:val="00B96ACB"/>
    <w:rsid w:val="00BA25A8"/>
    <w:rsid w:val="00BA4B73"/>
    <w:rsid w:val="00BA509E"/>
    <w:rsid w:val="00BA7760"/>
    <w:rsid w:val="00BA7A66"/>
    <w:rsid w:val="00BB3F5B"/>
    <w:rsid w:val="00BB7032"/>
    <w:rsid w:val="00BB7290"/>
    <w:rsid w:val="00BC0C7F"/>
    <w:rsid w:val="00BC16FF"/>
    <w:rsid w:val="00BC2EE9"/>
    <w:rsid w:val="00BC3144"/>
    <w:rsid w:val="00BC6E76"/>
    <w:rsid w:val="00BC70CB"/>
    <w:rsid w:val="00BC7252"/>
    <w:rsid w:val="00BD15B1"/>
    <w:rsid w:val="00BD18F9"/>
    <w:rsid w:val="00BD1FA2"/>
    <w:rsid w:val="00BD3D01"/>
    <w:rsid w:val="00BD624C"/>
    <w:rsid w:val="00BD7B76"/>
    <w:rsid w:val="00BE1239"/>
    <w:rsid w:val="00BE4425"/>
    <w:rsid w:val="00BE67D5"/>
    <w:rsid w:val="00BE702A"/>
    <w:rsid w:val="00BF1B20"/>
    <w:rsid w:val="00BF1B91"/>
    <w:rsid w:val="00C001B2"/>
    <w:rsid w:val="00C021BB"/>
    <w:rsid w:val="00C02ABB"/>
    <w:rsid w:val="00C04283"/>
    <w:rsid w:val="00C042CA"/>
    <w:rsid w:val="00C105E0"/>
    <w:rsid w:val="00C129CB"/>
    <w:rsid w:val="00C12B0C"/>
    <w:rsid w:val="00C15097"/>
    <w:rsid w:val="00C1553E"/>
    <w:rsid w:val="00C16DAD"/>
    <w:rsid w:val="00C16F46"/>
    <w:rsid w:val="00C17EC4"/>
    <w:rsid w:val="00C26DB8"/>
    <w:rsid w:val="00C27B1D"/>
    <w:rsid w:val="00C31D95"/>
    <w:rsid w:val="00C31E93"/>
    <w:rsid w:val="00C3270E"/>
    <w:rsid w:val="00C32E99"/>
    <w:rsid w:val="00C33367"/>
    <w:rsid w:val="00C33F40"/>
    <w:rsid w:val="00C34489"/>
    <w:rsid w:val="00C35F31"/>
    <w:rsid w:val="00C40026"/>
    <w:rsid w:val="00C4502F"/>
    <w:rsid w:val="00C454C3"/>
    <w:rsid w:val="00C46207"/>
    <w:rsid w:val="00C50BF5"/>
    <w:rsid w:val="00C51451"/>
    <w:rsid w:val="00C52FA6"/>
    <w:rsid w:val="00C53612"/>
    <w:rsid w:val="00C53CD6"/>
    <w:rsid w:val="00C55BF7"/>
    <w:rsid w:val="00C621ED"/>
    <w:rsid w:val="00C62B7D"/>
    <w:rsid w:val="00C66EAE"/>
    <w:rsid w:val="00C67F73"/>
    <w:rsid w:val="00C70376"/>
    <w:rsid w:val="00C704B9"/>
    <w:rsid w:val="00C7241E"/>
    <w:rsid w:val="00C7314C"/>
    <w:rsid w:val="00C752A7"/>
    <w:rsid w:val="00C803D2"/>
    <w:rsid w:val="00C82528"/>
    <w:rsid w:val="00C825BB"/>
    <w:rsid w:val="00C86B15"/>
    <w:rsid w:val="00C92696"/>
    <w:rsid w:val="00C93667"/>
    <w:rsid w:val="00C9490A"/>
    <w:rsid w:val="00C95BB5"/>
    <w:rsid w:val="00C962EB"/>
    <w:rsid w:val="00C96CAE"/>
    <w:rsid w:val="00C979EF"/>
    <w:rsid w:val="00CA139F"/>
    <w:rsid w:val="00CA141E"/>
    <w:rsid w:val="00CA57EC"/>
    <w:rsid w:val="00CA7253"/>
    <w:rsid w:val="00CB0ED9"/>
    <w:rsid w:val="00CB193B"/>
    <w:rsid w:val="00CB2837"/>
    <w:rsid w:val="00CB400F"/>
    <w:rsid w:val="00CB4550"/>
    <w:rsid w:val="00CB534D"/>
    <w:rsid w:val="00CB5F2B"/>
    <w:rsid w:val="00CB6A64"/>
    <w:rsid w:val="00CB7D87"/>
    <w:rsid w:val="00CC04D0"/>
    <w:rsid w:val="00CC077A"/>
    <w:rsid w:val="00CC16B0"/>
    <w:rsid w:val="00CC2EC0"/>
    <w:rsid w:val="00CC38D3"/>
    <w:rsid w:val="00CC4E36"/>
    <w:rsid w:val="00CD00E0"/>
    <w:rsid w:val="00CD0A6B"/>
    <w:rsid w:val="00CD6E42"/>
    <w:rsid w:val="00CD75D6"/>
    <w:rsid w:val="00CE181B"/>
    <w:rsid w:val="00CE1EA7"/>
    <w:rsid w:val="00CE494E"/>
    <w:rsid w:val="00CE5F24"/>
    <w:rsid w:val="00CF1B47"/>
    <w:rsid w:val="00CF3EE1"/>
    <w:rsid w:val="00CF7DB7"/>
    <w:rsid w:val="00D0077D"/>
    <w:rsid w:val="00D01154"/>
    <w:rsid w:val="00D01C55"/>
    <w:rsid w:val="00D02964"/>
    <w:rsid w:val="00D04D7F"/>
    <w:rsid w:val="00D04F1C"/>
    <w:rsid w:val="00D0640F"/>
    <w:rsid w:val="00D06805"/>
    <w:rsid w:val="00D10992"/>
    <w:rsid w:val="00D160AC"/>
    <w:rsid w:val="00D24232"/>
    <w:rsid w:val="00D25479"/>
    <w:rsid w:val="00D26C3E"/>
    <w:rsid w:val="00D31303"/>
    <w:rsid w:val="00D319DA"/>
    <w:rsid w:val="00D3356D"/>
    <w:rsid w:val="00D33D72"/>
    <w:rsid w:val="00D36C73"/>
    <w:rsid w:val="00D37FFC"/>
    <w:rsid w:val="00D40694"/>
    <w:rsid w:val="00D44F6F"/>
    <w:rsid w:val="00D45485"/>
    <w:rsid w:val="00D51914"/>
    <w:rsid w:val="00D5221D"/>
    <w:rsid w:val="00D528F5"/>
    <w:rsid w:val="00D6059A"/>
    <w:rsid w:val="00D60D98"/>
    <w:rsid w:val="00D63023"/>
    <w:rsid w:val="00D6353E"/>
    <w:rsid w:val="00D66F2B"/>
    <w:rsid w:val="00D70339"/>
    <w:rsid w:val="00D705D6"/>
    <w:rsid w:val="00D708DC"/>
    <w:rsid w:val="00D7234D"/>
    <w:rsid w:val="00D7394E"/>
    <w:rsid w:val="00D7560F"/>
    <w:rsid w:val="00D77AFE"/>
    <w:rsid w:val="00D8397C"/>
    <w:rsid w:val="00D83989"/>
    <w:rsid w:val="00D84C0C"/>
    <w:rsid w:val="00D84F3A"/>
    <w:rsid w:val="00D853AF"/>
    <w:rsid w:val="00D85FE7"/>
    <w:rsid w:val="00D9110B"/>
    <w:rsid w:val="00D91E18"/>
    <w:rsid w:val="00D91F6D"/>
    <w:rsid w:val="00D9456D"/>
    <w:rsid w:val="00D95E1E"/>
    <w:rsid w:val="00D96FC3"/>
    <w:rsid w:val="00D97521"/>
    <w:rsid w:val="00D97666"/>
    <w:rsid w:val="00D97B77"/>
    <w:rsid w:val="00DA1E64"/>
    <w:rsid w:val="00DA4B7F"/>
    <w:rsid w:val="00DA4E63"/>
    <w:rsid w:val="00DA725D"/>
    <w:rsid w:val="00DA7EDA"/>
    <w:rsid w:val="00DB32B6"/>
    <w:rsid w:val="00DB3D20"/>
    <w:rsid w:val="00DB5E47"/>
    <w:rsid w:val="00DB6060"/>
    <w:rsid w:val="00DB692D"/>
    <w:rsid w:val="00DB6BDA"/>
    <w:rsid w:val="00DB7377"/>
    <w:rsid w:val="00DB7A10"/>
    <w:rsid w:val="00DC115E"/>
    <w:rsid w:val="00DC6AA5"/>
    <w:rsid w:val="00DC6BD5"/>
    <w:rsid w:val="00DC6F52"/>
    <w:rsid w:val="00DD01D5"/>
    <w:rsid w:val="00DD1FA6"/>
    <w:rsid w:val="00DD4244"/>
    <w:rsid w:val="00DE05B7"/>
    <w:rsid w:val="00DE0719"/>
    <w:rsid w:val="00DE2D6A"/>
    <w:rsid w:val="00DE2DA6"/>
    <w:rsid w:val="00DE6A71"/>
    <w:rsid w:val="00DE6CCA"/>
    <w:rsid w:val="00DF01BA"/>
    <w:rsid w:val="00DF0439"/>
    <w:rsid w:val="00DF0467"/>
    <w:rsid w:val="00DF0B98"/>
    <w:rsid w:val="00DF163B"/>
    <w:rsid w:val="00DF2175"/>
    <w:rsid w:val="00DF3514"/>
    <w:rsid w:val="00DF4118"/>
    <w:rsid w:val="00DF4445"/>
    <w:rsid w:val="00DF4BD2"/>
    <w:rsid w:val="00DF799D"/>
    <w:rsid w:val="00E00B2F"/>
    <w:rsid w:val="00E06012"/>
    <w:rsid w:val="00E068DA"/>
    <w:rsid w:val="00E07D0D"/>
    <w:rsid w:val="00E110EF"/>
    <w:rsid w:val="00E126B1"/>
    <w:rsid w:val="00E142F6"/>
    <w:rsid w:val="00E146A7"/>
    <w:rsid w:val="00E160C5"/>
    <w:rsid w:val="00E22A26"/>
    <w:rsid w:val="00E236FC"/>
    <w:rsid w:val="00E23E84"/>
    <w:rsid w:val="00E25208"/>
    <w:rsid w:val="00E25559"/>
    <w:rsid w:val="00E256C6"/>
    <w:rsid w:val="00E2721F"/>
    <w:rsid w:val="00E2740C"/>
    <w:rsid w:val="00E31477"/>
    <w:rsid w:val="00E31B9B"/>
    <w:rsid w:val="00E31E9B"/>
    <w:rsid w:val="00E3323D"/>
    <w:rsid w:val="00E3597C"/>
    <w:rsid w:val="00E36B1B"/>
    <w:rsid w:val="00E4193D"/>
    <w:rsid w:val="00E50E7E"/>
    <w:rsid w:val="00E52EC2"/>
    <w:rsid w:val="00E53B7F"/>
    <w:rsid w:val="00E546CA"/>
    <w:rsid w:val="00E5482C"/>
    <w:rsid w:val="00E54DC4"/>
    <w:rsid w:val="00E55E90"/>
    <w:rsid w:val="00E61FCE"/>
    <w:rsid w:val="00E63855"/>
    <w:rsid w:val="00E64E7C"/>
    <w:rsid w:val="00E655AE"/>
    <w:rsid w:val="00E65DA2"/>
    <w:rsid w:val="00E70F7B"/>
    <w:rsid w:val="00E72D11"/>
    <w:rsid w:val="00E72F1F"/>
    <w:rsid w:val="00E7300F"/>
    <w:rsid w:val="00E736BD"/>
    <w:rsid w:val="00E7487F"/>
    <w:rsid w:val="00E7510D"/>
    <w:rsid w:val="00E756F9"/>
    <w:rsid w:val="00E76C3A"/>
    <w:rsid w:val="00E76D63"/>
    <w:rsid w:val="00E805BA"/>
    <w:rsid w:val="00E8591E"/>
    <w:rsid w:val="00E86500"/>
    <w:rsid w:val="00E879A4"/>
    <w:rsid w:val="00E91354"/>
    <w:rsid w:val="00E91925"/>
    <w:rsid w:val="00E92576"/>
    <w:rsid w:val="00E92F0B"/>
    <w:rsid w:val="00E947B7"/>
    <w:rsid w:val="00E97F69"/>
    <w:rsid w:val="00EA0B17"/>
    <w:rsid w:val="00EA0EA2"/>
    <w:rsid w:val="00EA1A93"/>
    <w:rsid w:val="00EA340E"/>
    <w:rsid w:val="00EA3EE5"/>
    <w:rsid w:val="00EA528B"/>
    <w:rsid w:val="00EB052E"/>
    <w:rsid w:val="00EB0DFE"/>
    <w:rsid w:val="00EB178E"/>
    <w:rsid w:val="00EB2566"/>
    <w:rsid w:val="00EB34EA"/>
    <w:rsid w:val="00EB36F2"/>
    <w:rsid w:val="00EB418B"/>
    <w:rsid w:val="00EB47D4"/>
    <w:rsid w:val="00EB4967"/>
    <w:rsid w:val="00EB5216"/>
    <w:rsid w:val="00EB61D7"/>
    <w:rsid w:val="00EB66A6"/>
    <w:rsid w:val="00EB6A64"/>
    <w:rsid w:val="00EB77BA"/>
    <w:rsid w:val="00EB79FF"/>
    <w:rsid w:val="00EB7A38"/>
    <w:rsid w:val="00EC1878"/>
    <w:rsid w:val="00EC1A24"/>
    <w:rsid w:val="00EC6EED"/>
    <w:rsid w:val="00EC729B"/>
    <w:rsid w:val="00ED00A8"/>
    <w:rsid w:val="00ED12EA"/>
    <w:rsid w:val="00ED17F9"/>
    <w:rsid w:val="00ED25E3"/>
    <w:rsid w:val="00ED382D"/>
    <w:rsid w:val="00ED6CA7"/>
    <w:rsid w:val="00ED78FA"/>
    <w:rsid w:val="00EE17CB"/>
    <w:rsid w:val="00EE4840"/>
    <w:rsid w:val="00EE5CED"/>
    <w:rsid w:val="00EE6B26"/>
    <w:rsid w:val="00EE6B71"/>
    <w:rsid w:val="00EE79FD"/>
    <w:rsid w:val="00EF0CC5"/>
    <w:rsid w:val="00EF2B9F"/>
    <w:rsid w:val="00EF5C58"/>
    <w:rsid w:val="00EF5E7E"/>
    <w:rsid w:val="00EF6615"/>
    <w:rsid w:val="00EF68AD"/>
    <w:rsid w:val="00F004FA"/>
    <w:rsid w:val="00F05AB4"/>
    <w:rsid w:val="00F075A5"/>
    <w:rsid w:val="00F1178A"/>
    <w:rsid w:val="00F11C18"/>
    <w:rsid w:val="00F16435"/>
    <w:rsid w:val="00F171D8"/>
    <w:rsid w:val="00F17534"/>
    <w:rsid w:val="00F2133E"/>
    <w:rsid w:val="00F23A6D"/>
    <w:rsid w:val="00F25429"/>
    <w:rsid w:val="00F2621F"/>
    <w:rsid w:val="00F26A40"/>
    <w:rsid w:val="00F278F1"/>
    <w:rsid w:val="00F338B7"/>
    <w:rsid w:val="00F364B1"/>
    <w:rsid w:val="00F41A4B"/>
    <w:rsid w:val="00F42212"/>
    <w:rsid w:val="00F42AD2"/>
    <w:rsid w:val="00F4325D"/>
    <w:rsid w:val="00F439D4"/>
    <w:rsid w:val="00F44769"/>
    <w:rsid w:val="00F5249C"/>
    <w:rsid w:val="00F524CD"/>
    <w:rsid w:val="00F52A37"/>
    <w:rsid w:val="00F53486"/>
    <w:rsid w:val="00F54C52"/>
    <w:rsid w:val="00F56557"/>
    <w:rsid w:val="00F56A58"/>
    <w:rsid w:val="00F56E06"/>
    <w:rsid w:val="00F62BE5"/>
    <w:rsid w:val="00F6382B"/>
    <w:rsid w:val="00F64198"/>
    <w:rsid w:val="00F673B8"/>
    <w:rsid w:val="00F7065F"/>
    <w:rsid w:val="00F714B9"/>
    <w:rsid w:val="00F72EE7"/>
    <w:rsid w:val="00F744E1"/>
    <w:rsid w:val="00F7708E"/>
    <w:rsid w:val="00F774FB"/>
    <w:rsid w:val="00F8680C"/>
    <w:rsid w:val="00F86A16"/>
    <w:rsid w:val="00F90B7D"/>
    <w:rsid w:val="00F931AD"/>
    <w:rsid w:val="00F94CF9"/>
    <w:rsid w:val="00F962A1"/>
    <w:rsid w:val="00F97935"/>
    <w:rsid w:val="00F97C1B"/>
    <w:rsid w:val="00FA1B97"/>
    <w:rsid w:val="00FA3AD9"/>
    <w:rsid w:val="00FA3EDC"/>
    <w:rsid w:val="00FA6E21"/>
    <w:rsid w:val="00FA78AB"/>
    <w:rsid w:val="00FA7C0E"/>
    <w:rsid w:val="00FB0D7B"/>
    <w:rsid w:val="00FB1443"/>
    <w:rsid w:val="00FB2629"/>
    <w:rsid w:val="00FB533E"/>
    <w:rsid w:val="00FC0FA2"/>
    <w:rsid w:val="00FC18F6"/>
    <w:rsid w:val="00FC3354"/>
    <w:rsid w:val="00FC37D1"/>
    <w:rsid w:val="00FC3D98"/>
    <w:rsid w:val="00FC5B75"/>
    <w:rsid w:val="00FC625E"/>
    <w:rsid w:val="00FC6672"/>
    <w:rsid w:val="00FC66F4"/>
    <w:rsid w:val="00FC69E2"/>
    <w:rsid w:val="00FD0C3C"/>
    <w:rsid w:val="00FD207E"/>
    <w:rsid w:val="00FD3D1D"/>
    <w:rsid w:val="00FE29FB"/>
    <w:rsid w:val="00FE4CE3"/>
    <w:rsid w:val="00FE6E79"/>
    <w:rsid w:val="00FE6F4A"/>
    <w:rsid w:val="00FF0B09"/>
    <w:rsid w:val="00FF14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D5AE3"/>
  <w15:docId w15:val="{8730D123-8B2F-4CD9-A400-C077F6EFA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5B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4B31"/>
    <w:pPr>
      <w:keepNext/>
      <w:keepLines/>
      <w:numPr>
        <w:numId w:val="1"/>
      </w:numPr>
      <w:pBdr>
        <w:bottom w:val="single" w:sz="8" w:space="1" w:color="000000" w:themeColor="text1"/>
      </w:pBdr>
      <w:spacing w:after="240"/>
      <w:jc w:val="right"/>
      <w:outlineLvl w:val="0"/>
    </w:pPr>
    <w:rPr>
      <w:bCs/>
      <w:smallCaps/>
      <w:color w:val="0D0D0D" w:themeColor="text1" w:themeTint="F2"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7DB7"/>
    <w:pPr>
      <w:keepNext/>
      <w:keepLines/>
      <w:numPr>
        <w:ilvl w:val="1"/>
        <w:numId w:val="1"/>
      </w:numPr>
      <w:spacing w:after="120"/>
      <w:ind w:left="734" w:hanging="734"/>
      <w:outlineLvl w:val="1"/>
    </w:pPr>
    <w:rPr>
      <w:rFonts w:asciiTheme="majorHAnsi" w:eastAsiaTheme="majorEastAsia" w:hAnsiTheme="majorHAnsi" w:cstheme="majorBidi"/>
      <w:bCs/>
      <w:smallCap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F6367"/>
    <w:pPr>
      <w:keepNext/>
      <w:keepLines/>
      <w:numPr>
        <w:ilvl w:val="2"/>
        <w:numId w:val="1"/>
      </w:numPr>
      <w:spacing w:after="0"/>
      <w:ind w:left="1426"/>
      <w:outlineLvl w:val="2"/>
    </w:pPr>
    <w:rPr>
      <w:rFonts w:asciiTheme="majorHAnsi" w:eastAsiaTheme="majorEastAsia" w:hAnsiTheme="majorHAnsi" w:cstheme="majorBidi"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2F9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F9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F9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F9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F9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F9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E9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947B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C4FB9"/>
    <w:pPr>
      <w:spacing w:line="240" w:lineRule="auto"/>
    </w:pPr>
    <w:rPr>
      <w:b/>
      <w:bCs/>
      <w:color w:val="000000" w:themeColor="tex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54B31"/>
    <w:rPr>
      <w:bCs/>
      <w:smallCaps/>
      <w:color w:val="0D0D0D" w:themeColor="text1" w:themeTint="F2"/>
      <w:sz w:val="3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A77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7774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132F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7DB7"/>
    <w:rPr>
      <w:rFonts w:asciiTheme="majorHAnsi" w:eastAsiaTheme="majorEastAsia" w:hAnsiTheme="majorHAnsi" w:cstheme="majorBidi"/>
      <w:bCs/>
      <w:smallCap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6367"/>
    <w:rPr>
      <w:rFonts w:asciiTheme="majorHAnsi" w:eastAsiaTheme="majorEastAsia" w:hAnsiTheme="majorHAnsi" w:cstheme="majorBidi"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132F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F9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F9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F9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F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F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umberedSteps">
    <w:name w:val="Numbered Steps"/>
    <w:basedOn w:val="ListParagraph"/>
    <w:next w:val="PlainText"/>
    <w:link w:val="NumberedStepsChar"/>
    <w:qFormat/>
    <w:rsid w:val="00AA176A"/>
    <w:pPr>
      <w:numPr>
        <w:numId w:val="2"/>
      </w:numPr>
      <w:spacing w:line="240" w:lineRule="auto"/>
    </w:pPr>
    <w:rPr>
      <w:rFonts w:ascii="Consolas" w:hAnsi="Consolas"/>
    </w:rPr>
  </w:style>
  <w:style w:type="paragraph" w:styleId="Header">
    <w:name w:val="header"/>
    <w:basedOn w:val="Normal"/>
    <w:link w:val="HeaderChar"/>
    <w:uiPriority w:val="99"/>
    <w:unhideWhenUsed/>
    <w:rsid w:val="00721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7300F"/>
  </w:style>
  <w:style w:type="character" w:customStyle="1" w:styleId="NumberedStepsChar">
    <w:name w:val="Numbered Steps Char"/>
    <w:basedOn w:val="ListParagraphChar"/>
    <w:link w:val="NumberedSteps"/>
    <w:rsid w:val="00AA176A"/>
    <w:rPr>
      <w:rFonts w:ascii="Consolas" w:hAnsi="Consolas"/>
    </w:rPr>
  </w:style>
  <w:style w:type="character" w:customStyle="1" w:styleId="HeaderChar">
    <w:name w:val="Header Char"/>
    <w:basedOn w:val="DefaultParagraphFont"/>
    <w:link w:val="Header"/>
    <w:uiPriority w:val="99"/>
    <w:rsid w:val="007215C2"/>
  </w:style>
  <w:style w:type="paragraph" w:styleId="Footer">
    <w:name w:val="footer"/>
    <w:basedOn w:val="Normal"/>
    <w:link w:val="FooterChar"/>
    <w:uiPriority w:val="99"/>
    <w:unhideWhenUsed/>
    <w:rsid w:val="00721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5C2"/>
  </w:style>
  <w:style w:type="table" w:styleId="TableGrid">
    <w:name w:val="Table Grid"/>
    <w:basedOn w:val="TableNormal"/>
    <w:uiPriority w:val="1"/>
    <w:rsid w:val="00863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86309C"/>
    <w:rPr>
      <w:b/>
      <w:bCs/>
      <w:smallCap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09C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309C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81510"/>
    <w:pPr>
      <w:numPr>
        <w:numId w:val="0"/>
      </w:numPr>
      <w:pBdr>
        <w:bottom w:val="none" w:sz="0" w:space="0" w:color="auto"/>
      </w:pBdr>
      <w:spacing w:after="0"/>
      <w:jc w:val="left"/>
      <w:outlineLvl w:val="9"/>
    </w:pPr>
    <w:rPr>
      <w:rFonts w:asciiTheme="majorHAnsi" w:eastAsiaTheme="majorEastAsia" w:hAnsiTheme="majorHAnsi" w:cstheme="majorBidi"/>
      <w:b/>
      <w:smallCaps w:val="0"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E142F6"/>
    <w:pPr>
      <w:tabs>
        <w:tab w:val="left" w:pos="440"/>
        <w:tab w:val="right" w:leader="dot" w:pos="9344"/>
      </w:tabs>
      <w:spacing w:after="100"/>
    </w:pPr>
    <w:rPr>
      <w:b/>
      <w:i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0815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15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1510"/>
    <w:rPr>
      <w:color w:val="0000FF" w:themeColor="hyperlink"/>
      <w:u w:val="single"/>
    </w:rPr>
  </w:style>
  <w:style w:type="paragraph" w:styleId="MacroText">
    <w:name w:val="macro"/>
    <w:link w:val="MacroTextChar"/>
    <w:uiPriority w:val="99"/>
    <w:unhideWhenUsed/>
    <w:rsid w:val="00AF2C4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AF2C41"/>
    <w:rPr>
      <w:rFonts w:ascii="Consolas" w:hAnsi="Consolas" w:cs="Consolas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AF2C41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F2C41"/>
    <w:rPr>
      <w:rFonts w:ascii="Consolas" w:hAnsi="Consolas" w:cs="Consolas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5A02C0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43F50"/>
    <w:rPr>
      <w:i/>
      <w:iCs/>
    </w:rPr>
  </w:style>
  <w:style w:type="paragraph" w:styleId="BlockText">
    <w:name w:val="Block Text"/>
    <w:basedOn w:val="Normal"/>
    <w:uiPriority w:val="99"/>
    <w:unhideWhenUsed/>
    <w:rsid w:val="00214C92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i/>
      <w:iCs/>
      <w:color w:val="000000" w:themeColor="text1"/>
    </w:rPr>
  </w:style>
  <w:style w:type="paragraph" w:styleId="BodyText">
    <w:name w:val="Body Text"/>
    <w:basedOn w:val="Normal"/>
    <w:link w:val="BodyTextChar"/>
    <w:uiPriority w:val="99"/>
    <w:unhideWhenUsed/>
    <w:rsid w:val="005852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52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8528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8528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5A347C"/>
    <w:pPr>
      <w:spacing w:after="200"/>
      <w:ind w:left="567" w:firstLine="357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5A347C"/>
  </w:style>
  <w:style w:type="paragraph" w:customStyle="1" w:styleId="BodyTextFirstIndent3">
    <w:name w:val="Body Text First Indent 3"/>
    <w:basedOn w:val="BodyTextFirstIndent2"/>
    <w:qFormat/>
    <w:rsid w:val="00A966AB"/>
    <w:pPr>
      <w:ind w:left="1276"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6913E6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913E6"/>
  </w:style>
  <w:style w:type="character" w:styleId="IntenseReference">
    <w:name w:val="Intense Reference"/>
    <w:basedOn w:val="DefaultParagraphFont"/>
    <w:uiPriority w:val="32"/>
    <w:qFormat/>
    <w:rsid w:val="00800D29"/>
    <w:rPr>
      <w:b/>
      <w:bCs/>
      <w:smallCaps/>
      <w:color w:val="C0504D" w:themeColor="accent2"/>
      <w:spacing w:val="5"/>
      <w:u w:val="single"/>
    </w:rPr>
  </w:style>
  <w:style w:type="paragraph" w:customStyle="1" w:styleId="Style1">
    <w:name w:val="Style1"/>
    <w:basedOn w:val="NumberedSteps"/>
    <w:qFormat/>
    <w:rsid w:val="008E0247"/>
    <w:pPr>
      <w:numPr>
        <w:numId w:val="3"/>
      </w:numPr>
    </w:pPr>
  </w:style>
  <w:style w:type="paragraph" w:styleId="BodyTextIndent3">
    <w:name w:val="Body Text Indent 3"/>
    <w:basedOn w:val="Normal"/>
    <w:link w:val="BodyTextIndent3Char"/>
    <w:uiPriority w:val="99"/>
    <w:unhideWhenUsed/>
    <w:rsid w:val="00EB6A6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EB6A64"/>
    <w:rPr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513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13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13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13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13DF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143BB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8011A6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11A6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inkitpatel\Desktop\AEON%20Template_With%20Styles%20v%202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Author: Mehul Solanki                                                                                                                                      Date: 03-Apr-2024                                                                                                                                     Version: 1.0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11D623053547499E619ED9B975E30F" ma:contentTypeVersion="0" ma:contentTypeDescription="Create a new document." ma:contentTypeScope="" ma:versionID="e789f918ffc2aa95772b3f4fd71a56cf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7E3578-9B83-4637-A265-8A810A7DDE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1FF733E2-60AF-4ADC-922B-8E8E6D852F2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4D17D9-62AE-4BF9-BF1F-5A1B593CFB23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D838EB26-E278-4BF0-9AD5-D3F5036412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AEON Template_With Styles v 2.0.dotx</Template>
  <TotalTime>5</TotalTime>
  <Pages>11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FORTMAT MANUAL</vt:lpstr>
    </vt:vector>
  </TitlesOfParts>
  <Company/>
  <LinksUpToDate>false</LinksUpToDate>
  <CharactersWithSpaces>4926</CharactersWithSpaces>
  <SharedDoc>false</SharedDoc>
  <HLinks>
    <vt:vector size="162" baseType="variant">
      <vt:variant>
        <vt:i4>1245244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_Toc163066844</vt:lpwstr>
      </vt:variant>
      <vt:variant>
        <vt:i4>1245244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_Toc163066843</vt:lpwstr>
      </vt:variant>
      <vt:variant>
        <vt:i4>1245244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_Toc163066842</vt:lpwstr>
      </vt:variant>
      <vt:variant>
        <vt:i4>1245244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_Toc163066841</vt:lpwstr>
      </vt:variant>
      <vt:variant>
        <vt:i4>1245244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_Toc163066840</vt:lpwstr>
      </vt:variant>
      <vt:variant>
        <vt:i4>1310780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_Toc163066839</vt:lpwstr>
      </vt:variant>
      <vt:variant>
        <vt:i4>1310780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_Toc163066838</vt:lpwstr>
      </vt:variant>
      <vt:variant>
        <vt:i4>1310780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_Toc163066837</vt:lpwstr>
      </vt:variant>
      <vt:variant>
        <vt:i4>1310780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_Toc163066836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_Toc163066862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_Toc163066861</vt:lpwstr>
      </vt:variant>
      <vt:variant>
        <vt:i4>1114172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_Toc163066860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_Toc163066859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_Toc163066858</vt:lpwstr>
      </vt:variant>
      <vt:variant>
        <vt:i4>1179708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_Toc163066857</vt:lpwstr>
      </vt:variant>
      <vt:variant>
        <vt:i4>1179708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_Toc163066856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_Toc163066855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_Toc163066854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_Toc163066853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_Toc163066852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_Toc163066851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_Toc163066850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_Toc163066849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_Toc163066848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_Toc163066847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_Toc163066846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_Toc163066845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programming</dc:title>
  <dc:subject/>
  <dc:creator>Mehul Solanki</dc:creator>
  <cp:keywords/>
  <cp:lastModifiedBy>Mehul Solanki</cp:lastModifiedBy>
  <cp:revision>5</cp:revision>
  <cp:lastPrinted>2011-03-23T03:41:00Z</cp:lastPrinted>
  <dcterms:created xsi:type="dcterms:W3CDTF">2024-04-04T13:55:00Z</dcterms:created>
  <dcterms:modified xsi:type="dcterms:W3CDTF">2024-04-04T14:01:00Z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0x0101000F11D623053547499E619ED9B975E30F</vt:lpwstr>
  </property>
</Properties>
</file>